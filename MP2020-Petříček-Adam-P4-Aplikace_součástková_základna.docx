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B0038" w14:textId="77777777" w:rsidR="005561FB" w:rsidRDefault="00BF544C" w:rsidP="00BC280C">
      <w:r>
        <w:rPr>
          <w:noProof/>
        </w:rPr>
        <w:drawing>
          <wp:anchor distT="0" distB="0" distL="114300" distR="114300" simplePos="0" relativeHeight="251660800" behindDoc="0" locked="0" layoutInCell="1" allowOverlap="1" wp14:anchorId="5EB83355" wp14:editId="5B96322C">
            <wp:simplePos x="0" y="0"/>
            <wp:positionH relativeFrom="column">
              <wp:posOffset>109220</wp:posOffset>
            </wp:positionH>
            <wp:positionV relativeFrom="paragraph">
              <wp:posOffset>172085</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r w:rsidR="003E5E15">
        <w:rPr>
          <w:noProof/>
        </w:rPr>
        <mc:AlternateContent>
          <mc:Choice Requires="wps">
            <w:drawing>
              <wp:anchor distT="0" distB="0" distL="114300" distR="114300" simplePos="0" relativeHeight="251657728" behindDoc="0" locked="1" layoutInCell="1" allowOverlap="1" wp14:anchorId="2C0FAA36" wp14:editId="7001A67E">
                <wp:simplePos x="0" y="0"/>
                <wp:positionH relativeFrom="margin">
                  <wp:posOffset>4445</wp:posOffset>
                </wp:positionH>
                <wp:positionV relativeFrom="margin">
                  <wp:posOffset>7925435</wp:posOffset>
                </wp:positionV>
                <wp:extent cx="5114925"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6754B" w14:textId="42F5D2AE" w:rsidR="00E5072F" w:rsidRPr="00B003CF" w:rsidRDefault="00E507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E5072F" w:rsidRPr="00B003CF" w:rsidRDefault="00E5072F"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E5072F" w:rsidRPr="00B003CF" w:rsidRDefault="00E5072F"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E5072F" w:rsidRPr="00B003CF" w:rsidRDefault="00E5072F"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C0FAA36" id="_x0000_t202" coordsize="21600,21600" o:spt="202" path="m,l,21600r21600,l21600,xe">
                <v:stroke joinstyle="miter"/>
                <v:path gradientshapeok="t" o:connecttype="rect"/>
              </v:shapetype>
              <v:shape id="Text Box 43" o:spid="_x0000_s1026" type="#_x0000_t202" style="position:absolute;left:0;text-align:left;margin-left:.35pt;margin-top:624.05pt;width:402.75pt;height:119.0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" filled="f" stroked="f">
                <v:textbox>
                  <w:txbxContent>
                    <w:p w14:paraId="2C86754B" w14:textId="42F5D2AE" w:rsidR="00E5072F" w:rsidRPr="00B003CF" w:rsidRDefault="00E5072F" w:rsidP="005A2F14">
                      <w:pPr>
                        <w:pStyle w:val="InformaceTitulnstrany"/>
                        <w:tabs>
                          <w:tab w:val="clear" w:pos="2127"/>
                          <w:tab w:val="clear" w:pos="2552"/>
                          <w:tab w:val="right" w:pos="2268"/>
                          <w:tab w:val="left" w:pos="2977"/>
                        </w:tabs>
                      </w:pPr>
                      <w:r w:rsidRPr="00B003CF">
                        <w:tab/>
                        <w:t>Autor</w:t>
                      </w:r>
                      <w:r w:rsidRPr="00B003CF">
                        <w:tab/>
                      </w:r>
                      <w:sdt>
                        <w:sdtPr>
                          <w:rPr>
                            <w:b/>
                          </w:rPr>
                          <w:alias w:val="Autor"/>
                          <w:tag w:val=""/>
                          <w:id w:val="1736815080"/>
                          <w:placeholder>
                            <w:docPart w:val="1341DBEA76B84DF8B9B1B19C0F6E9D41"/>
                          </w:placeholder>
                          <w:dataBinding w:prefixMappings="xmlns:ns0='http://purl.org/dc/elements/1.1/' xmlns:ns1='http://schemas.openxmlformats.org/package/2006/metadata/core-properties' " w:xpath="/ns1:coreProperties[1]/ns0:creator[1]" w:storeItemID="{6C3C8BC8-F283-45AE-878A-BAB7291924A1}"/>
                          <w:text/>
                        </w:sdtPr>
                        <w:sdtEndPr/>
                        <w:sdtContent>
                          <w:r>
                            <w:rPr>
                              <w:b/>
                            </w:rPr>
                            <w:t>Adam Petříček</w:t>
                          </w:r>
                        </w:sdtContent>
                      </w:sdt>
                    </w:p>
                    <w:p w14:paraId="3D4E7F82" w14:textId="26F3B466" w:rsidR="00E5072F" w:rsidRPr="00B003CF" w:rsidRDefault="00E5072F" w:rsidP="005A2F14">
                      <w:pPr>
                        <w:pStyle w:val="InformaceTitulnstrany"/>
                        <w:tabs>
                          <w:tab w:val="clear" w:pos="2127"/>
                          <w:tab w:val="clear" w:pos="2552"/>
                          <w:tab w:val="right" w:pos="2268"/>
                          <w:tab w:val="left" w:pos="2977"/>
                        </w:tabs>
                      </w:pPr>
                      <w:r w:rsidRPr="00B003CF">
                        <w:tab/>
                        <w:t>Obor</w:t>
                      </w:r>
                      <w:r w:rsidRPr="00B003CF">
                        <w:tab/>
                      </w:r>
                      <w:r>
                        <w:rPr>
                          <w:b/>
                        </w:rPr>
                        <w:t>Informační technologie</w:t>
                      </w:r>
                    </w:p>
                    <w:p w14:paraId="077E8016" w14:textId="00E4CEB4" w:rsidR="00E5072F" w:rsidRPr="00B003CF" w:rsidRDefault="00E5072F" w:rsidP="005A2F14">
                      <w:pPr>
                        <w:pStyle w:val="InformaceTitulnstrany"/>
                        <w:tabs>
                          <w:tab w:val="clear" w:pos="2127"/>
                          <w:tab w:val="clear" w:pos="2552"/>
                          <w:tab w:val="right" w:pos="2268"/>
                          <w:tab w:val="left" w:pos="2977"/>
                        </w:tabs>
                      </w:pPr>
                      <w:r w:rsidRPr="00B003CF">
                        <w:tab/>
                        <w:t>Vedoucí práce</w:t>
                      </w:r>
                      <w:r w:rsidRPr="00B003CF">
                        <w:tab/>
                      </w:r>
                      <w:r>
                        <w:rPr>
                          <w:b/>
                        </w:rPr>
                        <w:t>Mgr. Michal Stehlík</w:t>
                      </w:r>
                    </w:p>
                    <w:p w14:paraId="1B048803" w14:textId="50846077" w:rsidR="00E5072F" w:rsidRPr="00B003CF" w:rsidRDefault="00E5072F" w:rsidP="005A2F14">
                      <w:pPr>
                        <w:pStyle w:val="InformaceTitulnstrany"/>
                        <w:tabs>
                          <w:tab w:val="clear" w:pos="2127"/>
                          <w:tab w:val="clear" w:pos="2552"/>
                          <w:tab w:val="right" w:pos="2268"/>
                          <w:tab w:val="left" w:pos="2977"/>
                        </w:tabs>
                      </w:pPr>
                      <w:r w:rsidRPr="00B003CF">
                        <w:tab/>
                        <w:t>Školní rok</w:t>
                      </w:r>
                      <w:r w:rsidRPr="00B003CF">
                        <w:tab/>
                      </w:r>
                      <w:r>
                        <w:rPr>
                          <w:b/>
                        </w:rPr>
                        <w:t>2020/2021</w:t>
                      </w:r>
                    </w:p>
                  </w:txbxContent>
                </v:textbox>
                <w10:wrap anchorx="margin" anchory="margin"/>
                <w10:anchorlock/>
              </v:shape>
            </w:pict>
          </mc:Fallback>
        </mc:AlternateContent>
      </w:r>
      <w:r w:rsidR="003E5E15">
        <w:rPr>
          <w:noProof/>
        </w:rPr>
        <mc:AlternateContent>
          <mc:Choice Requires="wps">
            <w:drawing>
              <wp:anchor distT="0" distB="0" distL="114300" distR="114300" simplePos="0" relativeHeight="251654656" behindDoc="0" locked="1" layoutInCell="1" allowOverlap="1" wp14:anchorId="0A5D178D" wp14:editId="305D45BB">
                <wp:simplePos x="0" y="0"/>
                <wp:positionH relativeFrom="column">
                  <wp:posOffset>2102485</wp:posOffset>
                </wp:positionH>
                <wp:positionV relativeFrom="page">
                  <wp:posOffset>799465</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5B61A0" w14:textId="77777777" w:rsidR="00E5072F" w:rsidRPr="007B3B4B" w:rsidRDefault="00E5072F"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A5D178D" id="Text Box 18" o:spid="_x0000_s1027" type="#_x0000_t202" style="position:absolute;left:0;text-align:left;margin-left:165.55pt;margin-top:62.95pt;width:293.8pt;height:65.8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" stroked="f">
                <v:textbox style="mso-fit-shape-to-text:t">
                  <w:txbxContent>
                    <w:p w14:paraId="6C5B61A0" w14:textId="77777777" w:rsidR="00E5072F" w:rsidRPr="007B3B4B" w:rsidRDefault="00E5072F" w:rsidP="00BA4A26">
                      <w:pPr>
                        <w:spacing w:before="0"/>
                        <w:jc w:val="left"/>
                        <w:rPr>
                          <w:rFonts w:ascii="Calibri" w:hAnsi="Calibri"/>
                          <w:sz w:val="32"/>
                        </w:rPr>
                      </w:pPr>
                      <w:r w:rsidRPr="007B3B4B">
                        <w:rPr>
                          <w:rFonts w:ascii="Calibri" w:hAnsi="Calibri"/>
                          <w:sz w:val="32"/>
                        </w:rPr>
                        <w:t xml:space="preserve">Střední průmyslová škola strojní </w:t>
                      </w:r>
                      <w:r>
                        <w:rPr>
                          <w:rFonts w:ascii="Calibri" w:hAnsi="Calibri"/>
                          <w:sz w:val="32"/>
                        </w:rPr>
                        <w:br/>
                      </w:r>
                      <w:r w:rsidRPr="007B3B4B">
                        <w:rPr>
                          <w:rFonts w:ascii="Calibri" w:hAnsi="Calibri"/>
                          <w:sz w:val="32"/>
                        </w:rPr>
                        <w:t>a elektrotechnická a</w:t>
                      </w:r>
                      <w:r>
                        <w:rPr>
                          <w:rFonts w:ascii="Calibri" w:hAnsi="Calibri"/>
                          <w:sz w:val="32"/>
                        </w:rPr>
                        <w:t xml:space="preserve"> </w:t>
                      </w:r>
                      <w:r w:rsidRPr="007B3B4B">
                        <w:rPr>
                          <w:rFonts w:ascii="Calibri" w:hAnsi="Calibri"/>
                          <w:sz w:val="32"/>
                        </w:rPr>
                        <w:t>Vyšší odborná škola, Liberec 1, Masarykova 3</w:t>
                      </w:r>
                    </w:p>
                  </w:txbxContent>
                </v:textbox>
                <w10:wrap anchory="page"/>
                <w10:anchorlock/>
              </v:shape>
            </w:pict>
          </mc:Fallback>
        </mc:AlternateContent>
      </w:r>
      <w:r w:rsidR="003E5E15">
        <w:rPr>
          <w:noProof/>
        </w:rPr>
        <mc:AlternateContent>
          <mc:Choice Requires="wps">
            <w:drawing>
              <wp:anchor distT="0" distB="0" distL="114300" distR="114300" simplePos="0" relativeHeight="251655680" behindDoc="0" locked="1" layoutInCell="1" allowOverlap="1" wp14:anchorId="0548D1AE" wp14:editId="55A0C345">
                <wp:simplePos x="0" y="0"/>
                <wp:positionH relativeFrom="column">
                  <wp:posOffset>2068830</wp:posOffset>
                </wp:positionH>
                <wp:positionV relativeFrom="page">
                  <wp:posOffset>4048125</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E5072F" w:rsidRPr="0003067F" w:rsidRDefault="00E5072F"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E5072F" w:rsidRPr="007B3B4B" w:rsidRDefault="00E5072F" w:rsidP="00BA4A26">
                            <w:pPr>
                              <w:spacing w:before="600"/>
                              <w:jc w:val="left"/>
                              <w:rPr>
                                <w:rFonts w:ascii="Calibri" w:hAnsi="Calibri"/>
                                <w:sz w:val="36"/>
                              </w:rPr>
                            </w:pPr>
                            <w:r>
                              <w:rPr>
                                <w:rFonts w:ascii="Calibri" w:hAnsi="Calibr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548D1AE" id="Text Box 19" o:spid="_x0000_s1028" type="#_x0000_t202" style="position:absolute;left:0;text-align:left;margin-left:162.9pt;margin-top:318.75pt;width:345.75pt;height:94.45pt;z-index:251655680;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" stroked="f">
                <v:textbox style="mso-fit-shape-to-text:t">
                  <w:txbxContent>
                    <w:sdt>
                      <w:sdtPr>
                        <w:rPr>
                          <w:rFonts w:ascii="Calibri" w:hAnsi="Calibr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EndPr/>
                      <w:sdtContent>
                        <w:p w14:paraId="5CE98FE1" w14:textId="75CC44A3" w:rsidR="00E5072F" w:rsidRPr="0003067F" w:rsidRDefault="00E5072F" w:rsidP="00BA4A26">
                          <w:pPr>
                            <w:jc w:val="left"/>
                            <w:rPr>
                              <w:rFonts w:ascii="Calibri" w:hAnsi="Calibri"/>
                              <w:caps/>
                              <w:sz w:val="48"/>
                              <w:szCs w:val="48"/>
                            </w:rPr>
                          </w:pPr>
                          <w:r>
                            <w:rPr>
                              <w:rFonts w:ascii="Calibri" w:hAnsi="Calibri"/>
                              <w:caps/>
                              <w:sz w:val="48"/>
                              <w:szCs w:val="48"/>
                            </w:rPr>
                            <w:t>APLIKACE SOUČÁSTKOVÁ ZÁKLADNA</w:t>
                          </w:r>
                        </w:p>
                      </w:sdtContent>
                    </w:sdt>
                    <w:p w14:paraId="0741A22E" w14:textId="36A05FA4" w:rsidR="00E5072F" w:rsidRPr="007B3B4B" w:rsidRDefault="00E5072F" w:rsidP="00BA4A26">
                      <w:pPr>
                        <w:spacing w:before="600"/>
                        <w:jc w:val="left"/>
                        <w:rPr>
                          <w:rFonts w:ascii="Calibri" w:hAnsi="Calibri"/>
                          <w:sz w:val="36"/>
                        </w:rPr>
                      </w:pPr>
                      <w:r>
                        <w:rPr>
                          <w:rFonts w:ascii="Calibri" w:hAnsi="Calibri"/>
                          <w:sz w:val="36"/>
                        </w:rPr>
                        <w:t>Maturitní práce</w:t>
                      </w:r>
                    </w:p>
                  </w:txbxContent>
                </v:textbox>
                <w10:wrap anchory="page"/>
                <w10:anchorlock/>
              </v:shape>
            </w:pict>
          </mc:Fallback>
        </mc:AlternateContent>
      </w:r>
      <w:r w:rsidR="003E5E15">
        <w:rPr>
          <w:noProof/>
        </w:rPr>
        <mc:AlternateContent>
          <mc:Choice Requires="wps">
            <w:drawing>
              <wp:anchor distT="0" distB="0" distL="114300" distR="114300" simplePos="0" relativeHeight="251656704" behindDoc="0" locked="1" layoutInCell="1" allowOverlap="1" wp14:anchorId="13701DB6" wp14:editId="4F309B52">
                <wp:simplePos x="0" y="0"/>
                <wp:positionH relativeFrom="margin">
                  <wp:posOffset>1728470</wp:posOffset>
                </wp:positionH>
                <wp:positionV relativeFrom="margin">
                  <wp:posOffset>0</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5EDD8255" id="_x0000_t32" coordsize="21600,21600" o:spt="32" o:oned="t" path="m,l21600,21600e" filled="f">
                <v:path arrowok="t" fillok="f" o:connecttype="none"/>
                <o:lock v:ext="edit" shapetype="t"/>
              </v:shapetype>
              <v:shape id="AutoShape 20" o:spid="_x0000_s1026" type="#_x0000_t32" style="position:absolute;margin-left:136.1pt;margin-top:0;width:0;height:739.5pt;z-index:251656704;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" strokecolor="#bfbfbf" strokeweight="3pt">
                <v:stroke dashstyle="1 1" endcap="round"/>
                <v:shadow color="#243f60" opacity=".5" offset="1pt"/>
                <w10:wrap anchorx="margin" anchory="margin"/>
                <w10:anchorlock/>
              </v:shape>
            </w:pict>
          </mc:Fallback>
        </mc:AlternateContent>
      </w:r>
    </w:p>
    <w:p w14:paraId="3DE42682" w14:textId="77777777" w:rsidR="005561FB" w:rsidRDefault="005561FB" w:rsidP="00BC280C">
      <w:pPr>
        <w:sectPr w:rsidR="005561FB" w:rsidSect="00E33E77">
          <w:headerReference w:type="even" r:id="rId10"/>
          <w:headerReference w:type="default" r:id="rId11"/>
          <w:footerReference w:type="even" r:id="rId12"/>
          <w:footerReference w:type="default" r:id="rId13"/>
          <w:headerReference w:type="first" r:id="rId14"/>
          <w:footerReference w:type="first" r:id="rId15"/>
          <w:pgSz w:w="11907" w:h="16840" w:code="9"/>
          <w:pgMar w:top="899" w:right="1418" w:bottom="1078" w:left="1418" w:header="709" w:footer="709" w:gutter="0"/>
          <w:pgNumType w:start="1"/>
          <w:cols w:space="708"/>
          <w:docGrid w:linePitch="360"/>
        </w:sectPr>
      </w:pPr>
    </w:p>
    <w:p w14:paraId="74A60B9D" w14:textId="77777777" w:rsidR="00442A7C" w:rsidRPr="00453AA3" w:rsidRDefault="00442A7C" w:rsidP="00BC280C">
      <w:pPr>
        <w:pStyle w:val="Sekce"/>
      </w:pPr>
      <w:r w:rsidRPr="00453AA3">
        <w:lastRenderedPageBreak/>
        <w:t>Anotace</w:t>
      </w:r>
      <w:r w:rsidR="00CB052F" w:rsidRPr="00453AA3">
        <w:t xml:space="preserve"> </w:t>
      </w:r>
      <w:r w:rsidRPr="00453AA3">
        <w:t>(Resumé)</w:t>
      </w:r>
    </w:p>
    <w:p w14:paraId="51F71FE6" w14:textId="4F1CF1E4" w:rsidR="00442A7C" w:rsidRDefault="00267474" w:rsidP="00267474">
      <w:pPr>
        <w:pStyle w:val="Sta"/>
      </w:pPr>
      <w:r>
        <w:t xml:space="preserve">Práce se zabývá vytvořením webového systému v PHP frameworku Laravel pro správu součástkové základny ve firmě </w:t>
      </w:r>
      <w:proofErr w:type="spellStart"/>
      <w:r>
        <w:t>Jablotron</w:t>
      </w:r>
      <w:proofErr w:type="spellEnd"/>
      <w:r>
        <w:t>.</w:t>
      </w:r>
      <w:r w:rsidR="000A76C0">
        <w:t xml:space="preserve"> Popisuje prostředky a způsoby použité k vytvoření aplikace.</w:t>
      </w:r>
      <w:r w:rsidR="00E2725D">
        <w:t xml:space="preserve"> Součástí práce je také </w:t>
      </w:r>
      <w:r w:rsidR="00EA0F45">
        <w:t>detailní popis jejich částí a detail jejího vývoje.</w:t>
      </w:r>
    </w:p>
    <w:p w14:paraId="108FA255" w14:textId="77777777" w:rsidR="00442A7C" w:rsidRPr="00340639" w:rsidRDefault="00EF60F8" w:rsidP="005A77CC">
      <w:pPr>
        <w:pStyle w:val="Nezaazovannadpis"/>
        <w:rPr>
          <w:lang w:val="en-US"/>
        </w:rPr>
      </w:pPr>
      <w:r w:rsidRPr="00340639">
        <w:rPr>
          <w:lang w:val="en-US"/>
        </w:rPr>
        <w:t>Summary</w:t>
      </w:r>
    </w:p>
    <w:p w14:paraId="7153604E" w14:textId="1219A781" w:rsidR="00442A7C" w:rsidRPr="00340639" w:rsidRDefault="00AF0138" w:rsidP="00E60C8B">
      <w:pPr>
        <w:pStyle w:val="Sta"/>
        <w:rPr>
          <w:lang w:val="en-US"/>
        </w:rPr>
      </w:pPr>
      <w:r w:rsidRPr="00AF0138">
        <w:rPr>
          <w:lang w:val="en-US"/>
        </w:rPr>
        <w:t xml:space="preserve">The work deals with the creation of a web system in the PHP framework Laravel for the management of the </w:t>
      </w:r>
      <w:r>
        <w:rPr>
          <w:lang w:val="en-US"/>
        </w:rPr>
        <w:t>parts base</w:t>
      </w:r>
      <w:r w:rsidRPr="00AF0138">
        <w:rPr>
          <w:lang w:val="en-US"/>
        </w:rPr>
        <w:t xml:space="preserve"> in the company </w:t>
      </w:r>
      <w:proofErr w:type="spellStart"/>
      <w:r w:rsidRPr="00AF0138">
        <w:rPr>
          <w:lang w:val="en-US"/>
        </w:rPr>
        <w:t>Jablotron</w:t>
      </w:r>
      <w:proofErr w:type="spellEnd"/>
      <w:r w:rsidRPr="00AF0138">
        <w:rPr>
          <w:lang w:val="en-US"/>
        </w:rPr>
        <w:t xml:space="preserve">. </w:t>
      </w:r>
      <w:r>
        <w:rPr>
          <w:lang w:val="en-US"/>
        </w:rPr>
        <w:t>It d</w:t>
      </w:r>
      <w:r w:rsidRPr="00AF0138">
        <w:rPr>
          <w:lang w:val="en-US"/>
        </w:rPr>
        <w:t xml:space="preserve">escribes the resources and methods used to create the application. Part of the work is also a detailed description of their </w:t>
      </w:r>
      <w:r w:rsidR="00E827FB">
        <w:rPr>
          <w:lang w:val="en-US"/>
        </w:rPr>
        <w:t>sections</w:t>
      </w:r>
      <w:r w:rsidRPr="00AF0138">
        <w:rPr>
          <w:lang w:val="en-US"/>
        </w:rPr>
        <w:t xml:space="preserve"> and a detail of its development.</w:t>
      </w:r>
    </w:p>
    <w:p w14:paraId="26A290D7" w14:textId="77777777" w:rsidR="00442A7C" w:rsidRPr="00453AA3" w:rsidRDefault="00442A7C" w:rsidP="005A77CC">
      <w:pPr>
        <w:pStyle w:val="Nezaazovannadpis"/>
      </w:pPr>
      <w:r w:rsidRPr="00453AA3">
        <w:t>Čestné prohlášení</w:t>
      </w:r>
    </w:p>
    <w:p w14:paraId="459B4F5D" w14:textId="77777777" w:rsidR="00442A7C" w:rsidRDefault="00442A7C" w:rsidP="00E60C8B">
      <w:pPr>
        <w:pStyle w:val="Sta"/>
      </w:pPr>
      <w:r>
        <w:t xml:space="preserve">Prohlašuji, </w:t>
      </w:r>
      <w:r w:rsidR="00BF544C">
        <w:t>že jsem předkládanou</w:t>
      </w:r>
      <w:r>
        <w:t xml:space="preserve"> maturitní</w:t>
      </w:r>
      <w:r w:rsidR="00BF544C">
        <w:t>/ročníkovou</w:t>
      </w:r>
      <w:r>
        <w:t xml:space="preserve"> práci vypracoval(a) sám(a) a uvedl jsem veškerou použitou literaturu a bibliografické citace.</w:t>
      </w:r>
    </w:p>
    <w:p w14:paraId="724072A8" w14:textId="76026562" w:rsidR="00D5405A" w:rsidRDefault="009C2343" w:rsidP="0003067F">
      <w:pPr>
        <w:pStyle w:val="Podpisovdek"/>
      </w:pPr>
      <w:r>
        <w:t>V </w:t>
      </w:r>
      <w:r w:rsidR="009B3D6A">
        <w:t xml:space="preserve">Liberci dne </w:t>
      </w:r>
      <w:r w:rsidR="0096479C">
        <w:fldChar w:fldCharType="begin"/>
      </w:r>
      <w:r w:rsidR="0096479C">
        <w:instrText xml:space="preserve"> DATE   \* MERGEFORMAT </w:instrText>
      </w:r>
      <w:r w:rsidR="0096479C">
        <w:fldChar w:fldCharType="separate"/>
      </w:r>
      <w:r w:rsidR="00B54D2F">
        <w:rPr>
          <w:noProof/>
        </w:rPr>
        <w:t>21.03.2021</w:t>
      </w:r>
      <w:r w:rsidR="0096479C">
        <w:rPr>
          <w:noProof/>
        </w:rPr>
        <w:fldChar w:fldCharType="end"/>
      </w:r>
      <w:r w:rsidR="009B3D6A">
        <w:tab/>
      </w:r>
      <w:r w:rsidR="009B3D6A">
        <w:tab/>
      </w:r>
    </w:p>
    <w:p w14:paraId="2D7B8900" w14:textId="79D79D23" w:rsidR="009B3D6A" w:rsidRPr="00075D20" w:rsidRDefault="009B3D6A" w:rsidP="00CB1CD9">
      <w:pPr>
        <w:pStyle w:val="Jmnopodpodpisovmdkem"/>
      </w:pPr>
      <w:r>
        <w:tab/>
      </w:r>
      <w:sdt>
        <w:sdtPr>
          <w:alias w:val="Autor"/>
          <w:tag w:val=""/>
          <w:id w:val="172458754"/>
          <w:placeholder>
            <w:docPart w:val="8D3BBDD31A584EA5BA7CFB7ACBB71FE2"/>
          </w:placeholder>
          <w:dataBinding w:prefixMappings="xmlns:ns0='http://purl.org/dc/elements/1.1/' xmlns:ns1='http://schemas.openxmlformats.org/package/2006/metadata/core-properties' " w:xpath="/ns1:coreProperties[1]/ns0:creator[1]" w:storeItemID="{6C3C8BC8-F283-45AE-878A-BAB7291924A1}"/>
          <w:text/>
        </w:sdtPr>
        <w:sdtEndPr/>
        <w:sdtContent>
          <w:r w:rsidR="003B776D">
            <w:t>Adam Petříček</w:t>
          </w:r>
        </w:sdtContent>
      </w:sdt>
    </w:p>
    <w:p w14:paraId="7743831D" w14:textId="77777777" w:rsidR="00CB49D1" w:rsidRDefault="00CB1CD9" w:rsidP="00CB1CD9">
      <w:pPr>
        <w:pStyle w:val="Sekce"/>
      </w:pPr>
      <w:r>
        <w:lastRenderedPageBreak/>
        <w:t>Obsah</w:t>
      </w:r>
    </w:p>
    <w:p w14:paraId="7EC1888D" w14:textId="577E5264" w:rsidR="00C87542" w:rsidRDefault="00ED52D8">
      <w:pPr>
        <w:pStyle w:val="Obsah1"/>
        <w:rPr>
          <w:rFonts w:asciiTheme="minorHAnsi" w:eastAsiaTheme="minorEastAsia" w:hAnsiTheme="minorHAnsi" w:cstheme="minorBidi"/>
          <w:bCs w:val="0"/>
          <w:noProof/>
          <w:sz w:val="22"/>
          <w:szCs w:val="22"/>
        </w:rPr>
      </w:pPr>
      <w:r>
        <w:fldChar w:fldCharType="begin"/>
      </w:r>
      <w:r>
        <w:instrText xml:space="preserve"> TOC \h \z \u \t "Nečíslovaná kapitola;1;Kapitola;1;Podkapitola;2;Podpodkapitola;3;Příloha;1" </w:instrText>
      </w:r>
      <w:r>
        <w:fldChar w:fldCharType="separate"/>
      </w:r>
      <w:hyperlink w:anchor="_Toc67146099" w:history="1">
        <w:r w:rsidR="00C87542" w:rsidRPr="00FE68F2">
          <w:rPr>
            <w:rStyle w:val="Hypertextovodkaz"/>
            <w:noProof/>
          </w:rPr>
          <w:t>Úvod</w:t>
        </w:r>
        <w:r w:rsidR="00C87542">
          <w:rPr>
            <w:noProof/>
            <w:webHidden/>
          </w:rPr>
          <w:tab/>
        </w:r>
        <w:r w:rsidR="00C87542">
          <w:rPr>
            <w:noProof/>
            <w:webHidden/>
          </w:rPr>
          <w:fldChar w:fldCharType="begin"/>
        </w:r>
        <w:r w:rsidR="00C87542">
          <w:rPr>
            <w:noProof/>
            <w:webHidden/>
          </w:rPr>
          <w:instrText xml:space="preserve"> PAGEREF _Toc67146099 \h </w:instrText>
        </w:r>
        <w:r w:rsidR="00C87542">
          <w:rPr>
            <w:noProof/>
            <w:webHidden/>
          </w:rPr>
        </w:r>
        <w:r w:rsidR="00C87542">
          <w:rPr>
            <w:noProof/>
            <w:webHidden/>
          </w:rPr>
          <w:fldChar w:fldCharType="separate"/>
        </w:r>
        <w:r w:rsidR="00B54D2F">
          <w:rPr>
            <w:noProof/>
            <w:webHidden/>
          </w:rPr>
          <w:t>1</w:t>
        </w:r>
        <w:r w:rsidR="00C87542">
          <w:rPr>
            <w:noProof/>
            <w:webHidden/>
          </w:rPr>
          <w:fldChar w:fldCharType="end"/>
        </w:r>
      </w:hyperlink>
    </w:p>
    <w:p w14:paraId="61A08108" w14:textId="3C8C16AD" w:rsidR="00C87542" w:rsidRDefault="0096479C">
      <w:pPr>
        <w:pStyle w:val="Obsah1"/>
        <w:tabs>
          <w:tab w:val="left" w:pos="720"/>
        </w:tabs>
        <w:rPr>
          <w:rFonts w:asciiTheme="minorHAnsi" w:eastAsiaTheme="minorEastAsia" w:hAnsiTheme="minorHAnsi" w:cstheme="minorBidi"/>
          <w:bCs w:val="0"/>
          <w:noProof/>
          <w:sz w:val="22"/>
          <w:szCs w:val="22"/>
        </w:rPr>
      </w:pPr>
      <w:hyperlink w:anchor="_Toc67146100" w:history="1">
        <w:r w:rsidR="00C87542" w:rsidRPr="00FE68F2">
          <w:rPr>
            <w:rStyle w:val="Hypertextovodkaz"/>
            <w:noProof/>
          </w:rPr>
          <w:t>1</w:t>
        </w:r>
        <w:r w:rsidR="00C87542">
          <w:rPr>
            <w:rFonts w:asciiTheme="minorHAnsi" w:eastAsiaTheme="minorEastAsia" w:hAnsiTheme="minorHAnsi" w:cstheme="minorBidi"/>
            <w:bCs w:val="0"/>
            <w:noProof/>
            <w:sz w:val="22"/>
            <w:szCs w:val="22"/>
          </w:rPr>
          <w:tab/>
        </w:r>
        <w:r w:rsidR="00C87542" w:rsidRPr="00FE68F2">
          <w:rPr>
            <w:rStyle w:val="Hypertextovodkaz"/>
            <w:noProof/>
          </w:rPr>
          <w:t>Návrh systému</w:t>
        </w:r>
        <w:r w:rsidR="00C87542">
          <w:rPr>
            <w:noProof/>
            <w:webHidden/>
          </w:rPr>
          <w:tab/>
        </w:r>
        <w:r w:rsidR="00C87542">
          <w:rPr>
            <w:noProof/>
            <w:webHidden/>
          </w:rPr>
          <w:fldChar w:fldCharType="begin"/>
        </w:r>
        <w:r w:rsidR="00C87542">
          <w:rPr>
            <w:noProof/>
            <w:webHidden/>
          </w:rPr>
          <w:instrText xml:space="preserve"> PAGEREF _Toc67146100 \h </w:instrText>
        </w:r>
        <w:r w:rsidR="00C87542">
          <w:rPr>
            <w:noProof/>
            <w:webHidden/>
          </w:rPr>
        </w:r>
        <w:r w:rsidR="00C87542">
          <w:rPr>
            <w:noProof/>
            <w:webHidden/>
          </w:rPr>
          <w:fldChar w:fldCharType="separate"/>
        </w:r>
        <w:r w:rsidR="00B54D2F">
          <w:rPr>
            <w:noProof/>
            <w:webHidden/>
          </w:rPr>
          <w:t>2</w:t>
        </w:r>
        <w:r w:rsidR="00C87542">
          <w:rPr>
            <w:noProof/>
            <w:webHidden/>
          </w:rPr>
          <w:fldChar w:fldCharType="end"/>
        </w:r>
      </w:hyperlink>
    </w:p>
    <w:p w14:paraId="6582FAD4" w14:textId="19720A66"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01" w:history="1">
        <w:r w:rsidR="00C87542" w:rsidRPr="00FE68F2">
          <w:rPr>
            <w:rStyle w:val="Hypertextovodkaz"/>
            <w:noProof/>
          </w:rPr>
          <w:t>1.1</w:t>
        </w:r>
        <w:r w:rsidR="00C87542">
          <w:rPr>
            <w:rFonts w:asciiTheme="minorHAnsi" w:eastAsiaTheme="minorEastAsia" w:hAnsiTheme="minorHAnsi" w:cstheme="minorBidi"/>
            <w:noProof/>
            <w:sz w:val="22"/>
            <w:szCs w:val="22"/>
          </w:rPr>
          <w:tab/>
        </w:r>
        <w:r w:rsidR="00C87542" w:rsidRPr="00FE68F2">
          <w:rPr>
            <w:rStyle w:val="Hypertextovodkaz"/>
            <w:noProof/>
          </w:rPr>
          <w:t>Backend technologie</w:t>
        </w:r>
        <w:r w:rsidR="00C87542">
          <w:rPr>
            <w:noProof/>
            <w:webHidden/>
          </w:rPr>
          <w:tab/>
        </w:r>
        <w:r w:rsidR="00C87542">
          <w:rPr>
            <w:noProof/>
            <w:webHidden/>
          </w:rPr>
          <w:fldChar w:fldCharType="begin"/>
        </w:r>
        <w:r w:rsidR="00C87542">
          <w:rPr>
            <w:noProof/>
            <w:webHidden/>
          </w:rPr>
          <w:instrText xml:space="preserve"> PAGEREF _Toc67146101 \h </w:instrText>
        </w:r>
        <w:r w:rsidR="00C87542">
          <w:rPr>
            <w:noProof/>
            <w:webHidden/>
          </w:rPr>
        </w:r>
        <w:r w:rsidR="00C87542">
          <w:rPr>
            <w:noProof/>
            <w:webHidden/>
          </w:rPr>
          <w:fldChar w:fldCharType="separate"/>
        </w:r>
        <w:r w:rsidR="00B54D2F">
          <w:rPr>
            <w:noProof/>
            <w:webHidden/>
          </w:rPr>
          <w:t>2</w:t>
        </w:r>
        <w:r w:rsidR="00C87542">
          <w:rPr>
            <w:noProof/>
            <w:webHidden/>
          </w:rPr>
          <w:fldChar w:fldCharType="end"/>
        </w:r>
      </w:hyperlink>
    </w:p>
    <w:p w14:paraId="6CDD7892" w14:textId="3D68FB89"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02" w:history="1">
        <w:r w:rsidR="00C87542" w:rsidRPr="00FE68F2">
          <w:rPr>
            <w:rStyle w:val="Hypertextovodkaz"/>
            <w:noProof/>
          </w:rPr>
          <w:t>1.2</w:t>
        </w:r>
        <w:r w:rsidR="00C87542">
          <w:rPr>
            <w:rFonts w:asciiTheme="minorHAnsi" w:eastAsiaTheme="minorEastAsia" w:hAnsiTheme="minorHAnsi" w:cstheme="minorBidi"/>
            <w:noProof/>
            <w:sz w:val="22"/>
            <w:szCs w:val="22"/>
          </w:rPr>
          <w:tab/>
        </w:r>
        <w:r w:rsidR="00C87542" w:rsidRPr="00FE68F2">
          <w:rPr>
            <w:rStyle w:val="Hypertextovodkaz"/>
            <w:noProof/>
          </w:rPr>
          <w:t>Frontend technologie</w:t>
        </w:r>
        <w:r w:rsidR="00C87542">
          <w:rPr>
            <w:noProof/>
            <w:webHidden/>
          </w:rPr>
          <w:tab/>
        </w:r>
        <w:r w:rsidR="00C87542">
          <w:rPr>
            <w:noProof/>
            <w:webHidden/>
          </w:rPr>
          <w:fldChar w:fldCharType="begin"/>
        </w:r>
        <w:r w:rsidR="00C87542">
          <w:rPr>
            <w:noProof/>
            <w:webHidden/>
          </w:rPr>
          <w:instrText xml:space="preserve"> PAGEREF _Toc67146102 \h </w:instrText>
        </w:r>
        <w:r w:rsidR="00C87542">
          <w:rPr>
            <w:noProof/>
            <w:webHidden/>
          </w:rPr>
        </w:r>
        <w:r w:rsidR="00C87542">
          <w:rPr>
            <w:noProof/>
            <w:webHidden/>
          </w:rPr>
          <w:fldChar w:fldCharType="separate"/>
        </w:r>
        <w:r w:rsidR="00B54D2F">
          <w:rPr>
            <w:noProof/>
            <w:webHidden/>
          </w:rPr>
          <w:t>2</w:t>
        </w:r>
        <w:r w:rsidR="00C87542">
          <w:rPr>
            <w:noProof/>
            <w:webHidden/>
          </w:rPr>
          <w:fldChar w:fldCharType="end"/>
        </w:r>
      </w:hyperlink>
    </w:p>
    <w:p w14:paraId="076765EA" w14:textId="6891A067"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03" w:history="1">
        <w:r w:rsidR="00C87542" w:rsidRPr="00FE68F2">
          <w:rPr>
            <w:rStyle w:val="Hypertextovodkaz"/>
            <w:noProof/>
          </w:rPr>
          <w:t>1.3</w:t>
        </w:r>
        <w:r w:rsidR="00C87542">
          <w:rPr>
            <w:rFonts w:asciiTheme="minorHAnsi" w:eastAsiaTheme="minorEastAsia" w:hAnsiTheme="minorHAnsi" w:cstheme="minorBidi"/>
            <w:noProof/>
            <w:sz w:val="22"/>
            <w:szCs w:val="22"/>
          </w:rPr>
          <w:tab/>
        </w:r>
        <w:r w:rsidR="00C87542" w:rsidRPr="00FE68F2">
          <w:rPr>
            <w:rStyle w:val="Hypertextovodkaz"/>
            <w:noProof/>
          </w:rPr>
          <w:t>Obecná struktura aplikace</w:t>
        </w:r>
        <w:r w:rsidR="00C87542">
          <w:rPr>
            <w:noProof/>
            <w:webHidden/>
          </w:rPr>
          <w:tab/>
        </w:r>
        <w:r w:rsidR="00C87542">
          <w:rPr>
            <w:noProof/>
            <w:webHidden/>
          </w:rPr>
          <w:fldChar w:fldCharType="begin"/>
        </w:r>
        <w:r w:rsidR="00C87542">
          <w:rPr>
            <w:noProof/>
            <w:webHidden/>
          </w:rPr>
          <w:instrText xml:space="preserve"> PAGEREF _Toc67146103 \h </w:instrText>
        </w:r>
        <w:r w:rsidR="00C87542">
          <w:rPr>
            <w:noProof/>
            <w:webHidden/>
          </w:rPr>
        </w:r>
        <w:r w:rsidR="00C87542">
          <w:rPr>
            <w:noProof/>
            <w:webHidden/>
          </w:rPr>
          <w:fldChar w:fldCharType="separate"/>
        </w:r>
        <w:r w:rsidR="00B54D2F">
          <w:rPr>
            <w:noProof/>
            <w:webHidden/>
          </w:rPr>
          <w:t>3</w:t>
        </w:r>
        <w:r w:rsidR="00C87542">
          <w:rPr>
            <w:noProof/>
            <w:webHidden/>
          </w:rPr>
          <w:fldChar w:fldCharType="end"/>
        </w:r>
      </w:hyperlink>
    </w:p>
    <w:p w14:paraId="24BD72A3" w14:textId="26D78190"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04" w:history="1">
        <w:r w:rsidR="00C87542" w:rsidRPr="00FE68F2">
          <w:rPr>
            <w:rStyle w:val="Hypertextovodkaz"/>
            <w:noProof/>
          </w:rPr>
          <w:t>1.4</w:t>
        </w:r>
        <w:r w:rsidR="00C87542">
          <w:rPr>
            <w:rFonts w:asciiTheme="minorHAnsi" w:eastAsiaTheme="minorEastAsia" w:hAnsiTheme="minorHAnsi" w:cstheme="minorBidi"/>
            <w:noProof/>
            <w:sz w:val="22"/>
            <w:szCs w:val="22"/>
          </w:rPr>
          <w:tab/>
        </w:r>
        <w:r w:rsidR="00C87542" w:rsidRPr="00FE68F2">
          <w:rPr>
            <w:rStyle w:val="Hypertextovodkaz"/>
            <w:noProof/>
          </w:rPr>
          <w:t>Konkrétní struktura aplikace</w:t>
        </w:r>
        <w:r w:rsidR="00C87542">
          <w:rPr>
            <w:noProof/>
            <w:webHidden/>
          </w:rPr>
          <w:tab/>
        </w:r>
        <w:r w:rsidR="00C87542">
          <w:rPr>
            <w:noProof/>
            <w:webHidden/>
          </w:rPr>
          <w:fldChar w:fldCharType="begin"/>
        </w:r>
        <w:r w:rsidR="00C87542">
          <w:rPr>
            <w:noProof/>
            <w:webHidden/>
          </w:rPr>
          <w:instrText xml:space="preserve"> PAGEREF _Toc67146104 \h </w:instrText>
        </w:r>
        <w:r w:rsidR="00C87542">
          <w:rPr>
            <w:noProof/>
            <w:webHidden/>
          </w:rPr>
        </w:r>
        <w:r w:rsidR="00C87542">
          <w:rPr>
            <w:noProof/>
            <w:webHidden/>
          </w:rPr>
          <w:fldChar w:fldCharType="separate"/>
        </w:r>
        <w:r w:rsidR="00B54D2F">
          <w:rPr>
            <w:noProof/>
            <w:webHidden/>
          </w:rPr>
          <w:t>3</w:t>
        </w:r>
        <w:r w:rsidR="00C87542">
          <w:rPr>
            <w:noProof/>
            <w:webHidden/>
          </w:rPr>
          <w:fldChar w:fldCharType="end"/>
        </w:r>
      </w:hyperlink>
    </w:p>
    <w:p w14:paraId="12E3ACA3" w14:textId="6674A139"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05" w:history="1">
        <w:r w:rsidR="00C87542" w:rsidRPr="00FE68F2">
          <w:rPr>
            <w:rStyle w:val="Hypertextovodkaz"/>
            <w:noProof/>
          </w:rPr>
          <w:t>1.5</w:t>
        </w:r>
        <w:r w:rsidR="00C87542">
          <w:rPr>
            <w:rFonts w:asciiTheme="minorHAnsi" w:eastAsiaTheme="minorEastAsia" w:hAnsiTheme="minorHAnsi" w:cstheme="minorBidi"/>
            <w:noProof/>
            <w:sz w:val="22"/>
            <w:szCs w:val="22"/>
          </w:rPr>
          <w:tab/>
        </w:r>
        <w:r w:rsidR="00C87542" w:rsidRPr="00FE68F2">
          <w:rPr>
            <w:rStyle w:val="Hypertextovodkaz"/>
            <w:noProof/>
          </w:rPr>
          <w:t>Vyhledávací systém</w:t>
        </w:r>
        <w:r w:rsidR="00C87542">
          <w:rPr>
            <w:noProof/>
            <w:webHidden/>
          </w:rPr>
          <w:tab/>
        </w:r>
        <w:r w:rsidR="00C87542">
          <w:rPr>
            <w:noProof/>
            <w:webHidden/>
          </w:rPr>
          <w:fldChar w:fldCharType="begin"/>
        </w:r>
        <w:r w:rsidR="00C87542">
          <w:rPr>
            <w:noProof/>
            <w:webHidden/>
          </w:rPr>
          <w:instrText xml:space="preserve"> PAGEREF _Toc67146105 \h </w:instrText>
        </w:r>
        <w:r w:rsidR="00C87542">
          <w:rPr>
            <w:noProof/>
            <w:webHidden/>
          </w:rPr>
        </w:r>
        <w:r w:rsidR="00C87542">
          <w:rPr>
            <w:noProof/>
            <w:webHidden/>
          </w:rPr>
          <w:fldChar w:fldCharType="separate"/>
        </w:r>
        <w:r w:rsidR="00B54D2F">
          <w:rPr>
            <w:noProof/>
            <w:webHidden/>
          </w:rPr>
          <w:t>3</w:t>
        </w:r>
        <w:r w:rsidR="00C87542">
          <w:rPr>
            <w:noProof/>
            <w:webHidden/>
          </w:rPr>
          <w:fldChar w:fldCharType="end"/>
        </w:r>
      </w:hyperlink>
    </w:p>
    <w:p w14:paraId="43629F63" w14:textId="4EEB92F5" w:rsidR="00C87542" w:rsidRDefault="0096479C">
      <w:pPr>
        <w:pStyle w:val="Obsah1"/>
        <w:tabs>
          <w:tab w:val="left" w:pos="720"/>
        </w:tabs>
        <w:rPr>
          <w:rFonts w:asciiTheme="minorHAnsi" w:eastAsiaTheme="minorEastAsia" w:hAnsiTheme="minorHAnsi" w:cstheme="minorBidi"/>
          <w:bCs w:val="0"/>
          <w:noProof/>
          <w:sz w:val="22"/>
          <w:szCs w:val="22"/>
        </w:rPr>
      </w:pPr>
      <w:hyperlink w:anchor="_Toc67146106" w:history="1">
        <w:r w:rsidR="00C87542" w:rsidRPr="00FE68F2">
          <w:rPr>
            <w:rStyle w:val="Hypertextovodkaz"/>
            <w:noProof/>
          </w:rPr>
          <w:t>2</w:t>
        </w:r>
        <w:r w:rsidR="00C87542">
          <w:rPr>
            <w:rFonts w:asciiTheme="minorHAnsi" w:eastAsiaTheme="minorEastAsia" w:hAnsiTheme="minorHAnsi" w:cstheme="minorBidi"/>
            <w:bCs w:val="0"/>
            <w:noProof/>
            <w:sz w:val="22"/>
            <w:szCs w:val="22"/>
          </w:rPr>
          <w:tab/>
        </w:r>
        <w:r w:rsidR="00C87542" w:rsidRPr="00FE68F2">
          <w:rPr>
            <w:rStyle w:val="Hypertextovodkaz"/>
            <w:noProof/>
          </w:rPr>
          <w:t>Požadavky na systém</w:t>
        </w:r>
        <w:r w:rsidR="00C87542">
          <w:rPr>
            <w:noProof/>
            <w:webHidden/>
          </w:rPr>
          <w:tab/>
        </w:r>
        <w:r w:rsidR="00C87542">
          <w:rPr>
            <w:noProof/>
            <w:webHidden/>
          </w:rPr>
          <w:fldChar w:fldCharType="begin"/>
        </w:r>
        <w:r w:rsidR="00C87542">
          <w:rPr>
            <w:noProof/>
            <w:webHidden/>
          </w:rPr>
          <w:instrText xml:space="preserve"> PAGEREF _Toc67146106 \h </w:instrText>
        </w:r>
        <w:r w:rsidR="00C87542">
          <w:rPr>
            <w:noProof/>
            <w:webHidden/>
          </w:rPr>
        </w:r>
        <w:r w:rsidR="00C87542">
          <w:rPr>
            <w:noProof/>
            <w:webHidden/>
          </w:rPr>
          <w:fldChar w:fldCharType="separate"/>
        </w:r>
        <w:r w:rsidR="00B54D2F">
          <w:rPr>
            <w:noProof/>
            <w:webHidden/>
          </w:rPr>
          <w:t>5</w:t>
        </w:r>
        <w:r w:rsidR="00C87542">
          <w:rPr>
            <w:noProof/>
            <w:webHidden/>
          </w:rPr>
          <w:fldChar w:fldCharType="end"/>
        </w:r>
      </w:hyperlink>
    </w:p>
    <w:p w14:paraId="39897F51" w14:textId="255438E7"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07" w:history="1">
        <w:r w:rsidR="00C87542" w:rsidRPr="00FE68F2">
          <w:rPr>
            <w:rStyle w:val="Hypertextovodkaz"/>
            <w:noProof/>
          </w:rPr>
          <w:t>2.1</w:t>
        </w:r>
        <w:r w:rsidR="00C87542">
          <w:rPr>
            <w:rFonts w:asciiTheme="minorHAnsi" w:eastAsiaTheme="minorEastAsia" w:hAnsiTheme="minorHAnsi" w:cstheme="minorBidi"/>
            <w:noProof/>
            <w:sz w:val="22"/>
            <w:szCs w:val="22"/>
          </w:rPr>
          <w:tab/>
        </w:r>
        <w:r w:rsidR="00C87542" w:rsidRPr="00FE68F2">
          <w:rPr>
            <w:rStyle w:val="Hypertextovodkaz"/>
            <w:noProof/>
          </w:rPr>
          <w:t>Autentifikační modul a uživatelské API</w:t>
        </w:r>
        <w:r w:rsidR="00C87542">
          <w:rPr>
            <w:noProof/>
            <w:webHidden/>
          </w:rPr>
          <w:tab/>
        </w:r>
        <w:r w:rsidR="00C87542">
          <w:rPr>
            <w:noProof/>
            <w:webHidden/>
          </w:rPr>
          <w:fldChar w:fldCharType="begin"/>
        </w:r>
        <w:r w:rsidR="00C87542">
          <w:rPr>
            <w:noProof/>
            <w:webHidden/>
          </w:rPr>
          <w:instrText xml:space="preserve"> PAGEREF _Toc67146107 \h </w:instrText>
        </w:r>
        <w:r w:rsidR="00C87542">
          <w:rPr>
            <w:noProof/>
            <w:webHidden/>
          </w:rPr>
        </w:r>
        <w:r w:rsidR="00C87542">
          <w:rPr>
            <w:noProof/>
            <w:webHidden/>
          </w:rPr>
          <w:fldChar w:fldCharType="separate"/>
        </w:r>
        <w:r w:rsidR="00B54D2F">
          <w:rPr>
            <w:noProof/>
            <w:webHidden/>
          </w:rPr>
          <w:t>5</w:t>
        </w:r>
        <w:r w:rsidR="00C87542">
          <w:rPr>
            <w:noProof/>
            <w:webHidden/>
          </w:rPr>
          <w:fldChar w:fldCharType="end"/>
        </w:r>
      </w:hyperlink>
    </w:p>
    <w:p w14:paraId="6AE624E8" w14:textId="4AEEDE22"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08" w:history="1">
        <w:r w:rsidR="00C87542" w:rsidRPr="00FE68F2">
          <w:rPr>
            <w:rStyle w:val="Hypertextovodkaz"/>
            <w:noProof/>
          </w:rPr>
          <w:t>2.2</w:t>
        </w:r>
        <w:r w:rsidR="00C87542">
          <w:rPr>
            <w:rFonts w:asciiTheme="minorHAnsi" w:eastAsiaTheme="minorEastAsia" w:hAnsiTheme="minorHAnsi" w:cstheme="minorBidi"/>
            <w:noProof/>
            <w:sz w:val="22"/>
            <w:szCs w:val="22"/>
          </w:rPr>
          <w:tab/>
        </w:r>
        <w:r w:rsidR="00C87542" w:rsidRPr="00FE68F2">
          <w:rPr>
            <w:rStyle w:val="Hypertextovodkaz"/>
            <w:noProof/>
          </w:rPr>
          <w:t>Git</w:t>
        </w:r>
        <w:r w:rsidR="00C87542">
          <w:rPr>
            <w:noProof/>
            <w:webHidden/>
          </w:rPr>
          <w:tab/>
        </w:r>
        <w:r w:rsidR="00C87542">
          <w:rPr>
            <w:noProof/>
            <w:webHidden/>
          </w:rPr>
          <w:fldChar w:fldCharType="begin"/>
        </w:r>
        <w:r w:rsidR="00C87542">
          <w:rPr>
            <w:noProof/>
            <w:webHidden/>
          </w:rPr>
          <w:instrText xml:space="preserve"> PAGEREF _Toc67146108 \h </w:instrText>
        </w:r>
        <w:r w:rsidR="00C87542">
          <w:rPr>
            <w:noProof/>
            <w:webHidden/>
          </w:rPr>
        </w:r>
        <w:r w:rsidR="00C87542">
          <w:rPr>
            <w:noProof/>
            <w:webHidden/>
          </w:rPr>
          <w:fldChar w:fldCharType="separate"/>
        </w:r>
        <w:r w:rsidR="00B54D2F">
          <w:rPr>
            <w:noProof/>
            <w:webHidden/>
          </w:rPr>
          <w:t>5</w:t>
        </w:r>
        <w:r w:rsidR="00C87542">
          <w:rPr>
            <w:noProof/>
            <w:webHidden/>
          </w:rPr>
          <w:fldChar w:fldCharType="end"/>
        </w:r>
      </w:hyperlink>
    </w:p>
    <w:p w14:paraId="1A22DA5C" w14:textId="6AC0EF70"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09" w:history="1">
        <w:r w:rsidR="00C87542" w:rsidRPr="00FE68F2">
          <w:rPr>
            <w:rStyle w:val="Hypertextovodkaz"/>
            <w:noProof/>
          </w:rPr>
          <w:t>2.3</w:t>
        </w:r>
        <w:r w:rsidR="00C87542">
          <w:rPr>
            <w:rFonts w:asciiTheme="minorHAnsi" w:eastAsiaTheme="minorEastAsia" w:hAnsiTheme="minorHAnsi" w:cstheme="minorBidi"/>
            <w:noProof/>
            <w:sz w:val="22"/>
            <w:szCs w:val="22"/>
          </w:rPr>
          <w:tab/>
        </w:r>
        <w:r w:rsidR="00C87542" w:rsidRPr="00FE68F2">
          <w:rPr>
            <w:rStyle w:val="Hypertextovodkaz"/>
            <w:noProof/>
          </w:rPr>
          <w:t>Propojení s tabletem</w:t>
        </w:r>
        <w:r w:rsidR="00C87542">
          <w:rPr>
            <w:noProof/>
            <w:webHidden/>
          </w:rPr>
          <w:tab/>
        </w:r>
        <w:r w:rsidR="00C87542">
          <w:rPr>
            <w:noProof/>
            <w:webHidden/>
          </w:rPr>
          <w:fldChar w:fldCharType="begin"/>
        </w:r>
        <w:r w:rsidR="00C87542">
          <w:rPr>
            <w:noProof/>
            <w:webHidden/>
          </w:rPr>
          <w:instrText xml:space="preserve"> PAGEREF _Toc67146109 \h </w:instrText>
        </w:r>
        <w:r w:rsidR="00C87542">
          <w:rPr>
            <w:noProof/>
            <w:webHidden/>
          </w:rPr>
        </w:r>
        <w:r w:rsidR="00C87542">
          <w:rPr>
            <w:noProof/>
            <w:webHidden/>
          </w:rPr>
          <w:fldChar w:fldCharType="separate"/>
        </w:r>
        <w:r w:rsidR="00B54D2F">
          <w:rPr>
            <w:noProof/>
            <w:webHidden/>
          </w:rPr>
          <w:t>6</w:t>
        </w:r>
        <w:r w:rsidR="00C87542">
          <w:rPr>
            <w:noProof/>
            <w:webHidden/>
          </w:rPr>
          <w:fldChar w:fldCharType="end"/>
        </w:r>
      </w:hyperlink>
    </w:p>
    <w:p w14:paraId="461FBB7C" w14:textId="7143A6A8"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0" w:history="1">
        <w:r w:rsidR="00C87542" w:rsidRPr="00FE68F2">
          <w:rPr>
            <w:rStyle w:val="Hypertextovodkaz"/>
            <w:noProof/>
          </w:rPr>
          <w:t>2.4</w:t>
        </w:r>
        <w:r w:rsidR="00C87542">
          <w:rPr>
            <w:rFonts w:asciiTheme="minorHAnsi" w:eastAsiaTheme="minorEastAsia" w:hAnsiTheme="minorHAnsi" w:cstheme="minorBidi"/>
            <w:noProof/>
            <w:sz w:val="22"/>
            <w:szCs w:val="22"/>
          </w:rPr>
          <w:tab/>
        </w:r>
        <w:r w:rsidR="00C87542" w:rsidRPr="00FE68F2">
          <w:rPr>
            <w:rStyle w:val="Hypertextovodkaz"/>
            <w:noProof/>
          </w:rPr>
          <w:t>Použití JavaScriptu a CSS</w:t>
        </w:r>
        <w:r w:rsidR="00C87542">
          <w:rPr>
            <w:noProof/>
            <w:webHidden/>
          </w:rPr>
          <w:tab/>
        </w:r>
        <w:r w:rsidR="00C87542">
          <w:rPr>
            <w:noProof/>
            <w:webHidden/>
          </w:rPr>
          <w:fldChar w:fldCharType="begin"/>
        </w:r>
        <w:r w:rsidR="00C87542">
          <w:rPr>
            <w:noProof/>
            <w:webHidden/>
          </w:rPr>
          <w:instrText xml:space="preserve"> PAGEREF _Toc67146110 \h </w:instrText>
        </w:r>
        <w:r w:rsidR="00C87542">
          <w:rPr>
            <w:noProof/>
            <w:webHidden/>
          </w:rPr>
        </w:r>
        <w:r w:rsidR="00C87542">
          <w:rPr>
            <w:noProof/>
            <w:webHidden/>
          </w:rPr>
          <w:fldChar w:fldCharType="separate"/>
        </w:r>
        <w:r w:rsidR="00B54D2F">
          <w:rPr>
            <w:noProof/>
            <w:webHidden/>
          </w:rPr>
          <w:t>7</w:t>
        </w:r>
        <w:r w:rsidR="00C87542">
          <w:rPr>
            <w:noProof/>
            <w:webHidden/>
          </w:rPr>
          <w:fldChar w:fldCharType="end"/>
        </w:r>
      </w:hyperlink>
    </w:p>
    <w:p w14:paraId="4A686980" w14:textId="59B29C8C"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1" w:history="1">
        <w:r w:rsidR="00C87542" w:rsidRPr="00FE68F2">
          <w:rPr>
            <w:rStyle w:val="Hypertextovodkaz"/>
            <w:noProof/>
          </w:rPr>
          <w:t>2.5</w:t>
        </w:r>
        <w:r w:rsidR="00C87542">
          <w:rPr>
            <w:rFonts w:asciiTheme="minorHAnsi" w:eastAsiaTheme="minorEastAsia" w:hAnsiTheme="minorHAnsi" w:cstheme="minorBidi"/>
            <w:noProof/>
            <w:sz w:val="22"/>
            <w:szCs w:val="22"/>
          </w:rPr>
          <w:tab/>
        </w:r>
        <w:r w:rsidR="00C87542" w:rsidRPr="00FE68F2">
          <w:rPr>
            <w:rStyle w:val="Hypertextovodkaz"/>
            <w:noProof/>
          </w:rPr>
          <w:t>Souřadnice šuplíků</w:t>
        </w:r>
        <w:r w:rsidR="00C87542">
          <w:rPr>
            <w:noProof/>
            <w:webHidden/>
          </w:rPr>
          <w:tab/>
        </w:r>
        <w:r w:rsidR="00C87542">
          <w:rPr>
            <w:noProof/>
            <w:webHidden/>
          </w:rPr>
          <w:fldChar w:fldCharType="begin"/>
        </w:r>
        <w:r w:rsidR="00C87542">
          <w:rPr>
            <w:noProof/>
            <w:webHidden/>
          </w:rPr>
          <w:instrText xml:space="preserve"> PAGEREF _Toc67146111 \h </w:instrText>
        </w:r>
        <w:r w:rsidR="00C87542">
          <w:rPr>
            <w:noProof/>
            <w:webHidden/>
          </w:rPr>
        </w:r>
        <w:r w:rsidR="00C87542">
          <w:rPr>
            <w:noProof/>
            <w:webHidden/>
          </w:rPr>
          <w:fldChar w:fldCharType="separate"/>
        </w:r>
        <w:r w:rsidR="00B54D2F">
          <w:rPr>
            <w:noProof/>
            <w:webHidden/>
          </w:rPr>
          <w:t>7</w:t>
        </w:r>
        <w:r w:rsidR="00C87542">
          <w:rPr>
            <w:noProof/>
            <w:webHidden/>
          </w:rPr>
          <w:fldChar w:fldCharType="end"/>
        </w:r>
      </w:hyperlink>
    </w:p>
    <w:p w14:paraId="22A42B18" w14:textId="2AD93E9F"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2" w:history="1">
        <w:r w:rsidR="00C87542" w:rsidRPr="00FE68F2">
          <w:rPr>
            <w:rStyle w:val="Hypertextovodkaz"/>
            <w:noProof/>
          </w:rPr>
          <w:t>2.6</w:t>
        </w:r>
        <w:r w:rsidR="00C87542">
          <w:rPr>
            <w:rFonts w:asciiTheme="minorHAnsi" w:eastAsiaTheme="minorEastAsia" w:hAnsiTheme="minorHAnsi" w:cstheme="minorBidi"/>
            <w:noProof/>
            <w:sz w:val="22"/>
            <w:szCs w:val="22"/>
          </w:rPr>
          <w:tab/>
        </w:r>
        <w:r w:rsidR="00C87542" w:rsidRPr="00FE68F2">
          <w:rPr>
            <w:rStyle w:val="Hypertextovodkaz"/>
            <w:noProof/>
          </w:rPr>
          <w:t>Nahlašování šuplíků</w:t>
        </w:r>
        <w:r w:rsidR="00C87542">
          <w:rPr>
            <w:noProof/>
            <w:webHidden/>
          </w:rPr>
          <w:tab/>
        </w:r>
        <w:r w:rsidR="00C87542">
          <w:rPr>
            <w:noProof/>
            <w:webHidden/>
          </w:rPr>
          <w:fldChar w:fldCharType="begin"/>
        </w:r>
        <w:r w:rsidR="00C87542">
          <w:rPr>
            <w:noProof/>
            <w:webHidden/>
          </w:rPr>
          <w:instrText xml:space="preserve"> PAGEREF _Toc67146112 \h </w:instrText>
        </w:r>
        <w:r w:rsidR="00C87542">
          <w:rPr>
            <w:noProof/>
            <w:webHidden/>
          </w:rPr>
        </w:r>
        <w:r w:rsidR="00C87542">
          <w:rPr>
            <w:noProof/>
            <w:webHidden/>
          </w:rPr>
          <w:fldChar w:fldCharType="separate"/>
        </w:r>
        <w:r w:rsidR="00B54D2F">
          <w:rPr>
            <w:noProof/>
            <w:webHidden/>
          </w:rPr>
          <w:t>8</w:t>
        </w:r>
        <w:r w:rsidR="00C87542">
          <w:rPr>
            <w:noProof/>
            <w:webHidden/>
          </w:rPr>
          <w:fldChar w:fldCharType="end"/>
        </w:r>
      </w:hyperlink>
    </w:p>
    <w:p w14:paraId="0F15F829" w14:textId="322350A1" w:rsidR="00C87542" w:rsidRDefault="0096479C">
      <w:pPr>
        <w:pStyle w:val="Obsah1"/>
        <w:tabs>
          <w:tab w:val="left" w:pos="720"/>
        </w:tabs>
        <w:rPr>
          <w:rFonts w:asciiTheme="minorHAnsi" w:eastAsiaTheme="minorEastAsia" w:hAnsiTheme="minorHAnsi" w:cstheme="minorBidi"/>
          <w:bCs w:val="0"/>
          <w:noProof/>
          <w:sz w:val="22"/>
          <w:szCs w:val="22"/>
        </w:rPr>
      </w:pPr>
      <w:hyperlink w:anchor="_Toc67146113" w:history="1">
        <w:r w:rsidR="00C87542" w:rsidRPr="00FE68F2">
          <w:rPr>
            <w:rStyle w:val="Hypertextovodkaz"/>
            <w:noProof/>
          </w:rPr>
          <w:t>3</w:t>
        </w:r>
        <w:r w:rsidR="00C87542">
          <w:rPr>
            <w:rFonts w:asciiTheme="minorHAnsi" w:eastAsiaTheme="minorEastAsia" w:hAnsiTheme="minorHAnsi" w:cstheme="minorBidi"/>
            <w:bCs w:val="0"/>
            <w:noProof/>
            <w:sz w:val="22"/>
            <w:szCs w:val="22"/>
          </w:rPr>
          <w:tab/>
        </w:r>
        <w:r w:rsidR="00C87542" w:rsidRPr="00FE68F2">
          <w:rPr>
            <w:rStyle w:val="Hypertextovodkaz"/>
            <w:noProof/>
          </w:rPr>
          <w:t>Framework Laravel</w:t>
        </w:r>
        <w:r w:rsidR="00C87542">
          <w:rPr>
            <w:noProof/>
            <w:webHidden/>
          </w:rPr>
          <w:tab/>
        </w:r>
        <w:r w:rsidR="00C87542">
          <w:rPr>
            <w:noProof/>
            <w:webHidden/>
          </w:rPr>
          <w:fldChar w:fldCharType="begin"/>
        </w:r>
        <w:r w:rsidR="00C87542">
          <w:rPr>
            <w:noProof/>
            <w:webHidden/>
          </w:rPr>
          <w:instrText xml:space="preserve"> PAGEREF _Toc67146113 \h </w:instrText>
        </w:r>
        <w:r w:rsidR="00C87542">
          <w:rPr>
            <w:noProof/>
            <w:webHidden/>
          </w:rPr>
        </w:r>
        <w:r w:rsidR="00C87542">
          <w:rPr>
            <w:noProof/>
            <w:webHidden/>
          </w:rPr>
          <w:fldChar w:fldCharType="separate"/>
        </w:r>
        <w:r w:rsidR="00B54D2F">
          <w:rPr>
            <w:noProof/>
            <w:webHidden/>
          </w:rPr>
          <w:t>9</w:t>
        </w:r>
        <w:r w:rsidR="00C87542">
          <w:rPr>
            <w:noProof/>
            <w:webHidden/>
          </w:rPr>
          <w:fldChar w:fldCharType="end"/>
        </w:r>
      </w:hyperlink>
    </w:p>
    <w:p w14:paraId="58DDF876" w14:textId="1085B732"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4" w:history="1">
        <w:r w:rsidR="00C87542" w:rsidRPr="00FE68F2">
          <w:rPr>
            <w:rStyle w:val="Hypertextovodkaz"/>
            <w:noProof/>
          </w:rPr>
          <w:t>3.1</w:t>
        </w:r>
        <w:r w:rsidR="00C87542">
          <w:rPr>
            <w:rFonts w:asciiTheme="minorHAnsi" w:eastAsiaTheme="minorEastAsia" w:hAnsiTheme="minorHAnsi" w:cstheme="minorBidi"/>
            <w:noProof/>
            <w:sz w:val="22"/>
            <w:szCs w:val="22"/>
          </w:rPr>
          <w:tab/>
        </w:r>
        <w:r w:rsidR="00C87542" w:rsidRPr="00FE68F2">
          <w:rPr>
            <w:rStyle w:val="Hypertextovodkaz"/>
            <w:noProof/>
          </w:rPr>
          <w:t>Controller</w:t>
        </w:r>
        <w:r w:rsidR="00C87542">
          <w:rPr>
            <w:noProof/>
            <w:webHidden/>
          </w:rPr>
          <w:tab/>
        </w:r>
        <w:r w:rsidR="00C87542">
          <w:rPr>
            <w:noProof/>
            <w:webHidden/>
          </w:rPr>
          <w:fldChar w:fldCharType="begin"/>
        </w:r>
        <w:r w:rsidR="00C87542">
          <w:rPr>
            <w:noProof/>
            <w:webHidden/>
          </w:rPr>
          <w:instrText xml:space="preserve"> PAGEREF _Toc67146114 \h </w:instrText>
        </w:r>
        <w:r w:rsidR="00C87542">
          <w:rPr>
            <w:noProof/>
            <w:webHidden/>
          </w:rPr>
        </w:r>
        <w:r w:rsidR="00C87542">
          <w:rPr>
            <w:noProof/>
            <w:webHidden/>
          </w:rPr>
          <w:fldChar w:fldCharType="separate"/>
        </w:r>
        <w:r w:rsidR="00B54D2F">
          <w:rPr>
            <w:noProof/>
            <w:webHidden/>
          </w:rPr>
          <w:t>9</w:t>
        </w:r>
        <w:r w:rsidR="00C87542">
          <w:rPr>
            <w:noProof/>
            <w:webHidden/>
          </w:rPr>
          <w:fldChar w:fldCharType="end"/>
        </w:r>
      </w:hyperlink>
    </w:p>
    <w:p w14:paraId="5691B037" w14:textId="2CFB08AE"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5" w:history="1">
        <w:r w:rsidR="00C87542" w:rsidRPr="00FE68F2">
          <w:rPr>
            <w:rStyle w:val="Hypertextovodkaz"/>
            <w:noProof/>
          </w:rPr>
          <w:t>3.2</w:t>
        </w:r>
        <w:r w:rsidR="00C87542">
          <w:rPr>
            <w:rFonts w:asciiTheme="minorHAnsi" w:eastAsiaTheme="minorEastAsia" w:hAnsiTheme="minorHAnsi" w:cstheme="minorBidi"/>
            <w:noProof/>
            <w:sz w:val="22"/>
            <w:szCs w:val="22"/>
          </w:rPr>
          <w:tab/>
        </w:r>
        <w:r w:rsidR="00C87542" w:rsidRPr="00FE68F2">
          <w:rPr>
            <w:rStyle w:val="Hypertextovodkaz"/>
            <w:noProof/>
          </w:rPr>
          <w:t>View</w:t>
        </w:r>
        <w:r w:rsidR="00C87542">
          <w:rPr>
            <w:noProof/>
            <w:webHidden/>
          </w:rPr>
          <w:tab/>
        </w:r>
        <w:r w:rsidR="00C87542">
          <w:rPr>
            <w:noProof/>
            <w:webHidden/>
          </w:rPr>
          <w:fldChar w:fldCharType="begin"/>
        </w:r>
        <w:r w:rsidR="00C87542">
          <w:rPr>
            <w:noProof/>
            <w:webHidden/>
          </w:rPr>
          <w:instrText xml:space="preserve"> PAGEREF _Toc67146115 \h </w:instrText>
        </w:r>
        <w:r w:rsidR="00C87542">
          <w:rPr>
            <w:noProof/>
            <w:webHidden/>
          </w:rPr>
        </w:r>
        <w:r w:rsidR="00C87542">
          <w:rPr>
            <w:noProof/>
            <w:webHidden/>
          </w:rPr>
          <w:fldChar w:fldCharType="separate"/>
        </w:r>
        <w:r w:rsidR="00B54D2F">
          <w:rPr>
            <w:noProof/>
            <w:webHidden/>
          </w:rPr>
          <w:t>9</w:t>
        </w:r>
        <w:r w:rsidR="00C87542">
          <w:rPr>
            <w:noProof/>
            <w:webHidden/>
          </w:rPr>
          <w:fldChar w:fldCharType="end"/>
        </w:r>
      </w:hyperlink>
    </w:p>
    <w:p w14:paraId="2E2216A8" w14:textId="5AF54154"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6" w:history="1">
        <w:r w:rsidR="00C87542" w:rsidRPr="00FE68F2">
          <w:rPr>
            <w:rStyle w:val="Hypertextovodkaz"/>
            <w:noProof/>
          </w:rPr>
          <w:t>3.3</w:t>
        </w:r>
        <w:r w:rsidR="00C87542">
          <w:rPr>
            <w:rFonts w:asciiTheme="minorHAnsi" w:eastAsiaTheme="minorEastAsia" w:hAnsiTheme="minorHAnsi" w:cstheme="minorBidi"/>
            <w:noProof/>
            <w:sz w:val="22"/>
            <w:szCs w:val="22"/>
          </w:rPr>
          <w:tab/>
        </w:r>
        <w:r w:rsidR="00C87542" w:rsidRPr="00FE68F2">
          <w:rPr>
            <w:rStyle w:val="Hypertextovodkaz"/>
            <w:noProof/>
          </w:rPr>
          <w:t>Model</w:t>
        </w:r>
        <w:r w:rsidR="00C87542">
          <w:rPr>
            <w:noProof/>
            <w:webHidden/>
          </w:rPr>
          <w:tab/>
        </w:r>
        <w:r w:rsidR="00C87542">
          <w:rPr>
            <w:noProof/>
            <w:webHidden/>
          </w:rPr>
          <w:fldChar w:fldCharType="begin"/>
        </w:r>
        <w:r w:rsidR="00C87542">
          <w:rPr>
            <w:noProof/>
            <w:webHidden/>
          </w:rPr>
          <w:instrText xml:space="preserve"> PAGEREF _Toc67146116 \h </w:instrText>
        </w:r>
        <w:r w:rsidR="00C87542">
          <w:rPr>
            <w:noProof/>
            <w:webHidden/>
          </w:rPr>
        </w:r>
        <w:r w:rsidR="00C87542">
          <w:rPr>
            <w:noProof/>
            <w:webHidden/>
          </w:rPr>
          <w:fldChar w:fldCharType="separate"/>
        </w:r>
        <w:r w:rsidR="00B54D2F">
          <w:rPr>
            <w:noProof/>
            <w:webHidden/>
          </w:rPr>
          <w:t>9</w:t>
        </w:r>
        <w:r w:rsidR="00C87542">
          <w:rPr>
            <w:noProof/>
            <w:webHidden/>
          </w:rPr>
          <w:fldChar w:fldCharType="end"/>
        </w:r>
      </w:hyperlink>
    </w:p>
    <w:p w14:paraId="6CCBFB5A" w14:textId="359EE10F"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7" w:history="1">
        <w:r w:rsidR="00C87542" w:rsidRPr="00FE68F2">
          <w:rPr>
            <w:rStyle w:val="Hypertextovodkaz"/>
            <w:noProof/>
          </w:rPr>
          <w:t>3.4</w:t>
        </w:r>
        <w:r w:rsidR="00C87542">
          <w:rPr>
            <w:rFonts w:asciiTheme="minorHAnsi" w:eastAsiaTheme="minorEastAsia" w:hAnsiTheme="minorHAnsi" w:cstheme="minorBidi"/>
            <w:noProof/>
            <w:sz w:val="22"/>
            <w:szCs w:val="22"/>
          </w:rPr>
          <w:tab/>
        </w:r>
        <w:r w:rsidR="00C87542" w:rsidRPr="00FE68F2">
          <w:rPr>
            <w:rStyle w:val="Hypertextovodkaz"/>
            <w:noProof/>
          </w:rPr>
          <w:t>Routování</w:t>
        </w:r>
        <w:r w:rsidR="00C87542">
          <w:rPr>
            <w:noProof/>
            <w:webHidden/>
          </w:rPr>
          <w:tab/>
        </w:r>
        <w:r w:rsidR="00C87542">
          <w:rPr>
            <w:noProof/>
            <w:webHidden/>
          </w:rPr>
          <w:fldChar w:fldCharType="begin"/>
        </w:r>
        <w:r w:rsidR="00C87542">
          <w:rPr>
            <w:noProof/>
            <w:webHidden/>
          </w:rPr>
          <w:instrText xml:space="preserve"> PAGEREF _Toc67146117 \h </w:instrText>
        </w:r>
        <w:r w:rsidR="00C87542">
          <w:rPr>
            <w:noProof/>
            <w:webHidden/>
          </w:rPr>
        </w:r>
        <w:r w:rsidR="00C87542">
          <w:rPr>
            <w:noProof/>
            <w:webHidden/>
          </w:rPr>
          <w:fldChar w:fldCharType="separate"/>
        </w:r>
        <w:r w:rsidR="00B54D2F">
          <w:rPr>
            <w:noProof/>
            <w:webHidden/>
          </w:rPr>
          <w:t>10</w:t>
        </w:r>
        <w:r w:rsidR="00C87542">
          <w:rPr>
            <w:noProof/>
            <w:webHidden/>
          </w:rPr>
          <w:fldChar w:fldCharType="end"/>
        </w:r>
      </w:hyperlink>
    </w:p>
    <w:p w14:paraId="6876A11B" w14:textId="6F0C4A3F"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8" w:history="1">
        <w:r w:rsidR="00C87542" w:rsidRPr="00FE68F2">
          <w:rPr>
            <w:rStyle w:val="Hypertextovodkaz"/>
            <w:noProof/>
          </w:rPr>
          <w:t>3.5</w:t>
        </w:r>
        <w:r w:rsidR="00C87542">
          <w:rPr>
            <w:rFonts w:asciiTheme="minorHAnsi" w:eastAsiaTheme="minorEastAsia" w:hAnsiTheme="minorHAnsi" w:cstheme="minorBidi"/>
            <w:noProof/>
            <w:sz w:val="22"/>
            <w:szCs w:val="22"/>
          </w:rPr>
          <w:tab/>
        </w:r>
        <w:r w:rsidR="00C87542" w:rsidRPr="00FE68F2">
          <w:rPr>
            <w:rStyle w:val="Hypertextovodkaz"/>
            <w:noProof/>
          </w:rPr>
          <w:t>Způsob fungování</w:t>
        </w:r>
        <w:r w:rsidR="00C87542">
          <w:rPr>
            <w:noProof/>
            <w:webHidden/>
          </w:rPr>
          <w:tab/>
        </w:r>
        <w:r w:rsidR="00C87542">
          <w:rPr>
            <w:noProof/>
            <w:webHidden/>
          </w:rPr>
          <w:fldChar w:fldCharType="begin"/>
        </w:r>
        <w:r w:rsidR="00C87542">
          <w:rPr>
            <w:noProof/>
            <w:webHidden/>
          </w:rPr>
          <w:instrText xml:space="preserve"> PAGEREF _Toc67146118 \h </w:instrText>
        </w:r>
        <w:r w:rsidR="00C87542">
          <w:rPr>
            <w:noProof/>
            <w:webHidden/>
          </w:rPr>
        </w:r>
        <w:r w:rsidR="00C87542">
          <w:rPr>
            <w:noProof/>
            <w:webHidden/>
          </w:rPr>
          <w:fldChar w:fldCharType="separate"/>
        </w:r>
        <w:r w:rsidR="00B54D2F">
          <w:rPr>
            <w:noProof/>
            <w:webHidden/>
          </w:rPr>
          <w:t>10</w:t>
        </w:r>
        <w:r w:rsidR="00C87542">
          <w:rPr>
            <w:noProof/>
            <w:webHidden/>
          </w:rPr>
          <w:fldChar w:fldCharType="end"/>
        </w:r>
      </w:hyperlink>
    </w:p>
    <w:p w14:paraId="2A0F7AED" w14:textId="3E2EC328"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19" w:history="1">
        <w:r w:rsidR="00C87542" w:rsidRPr="00FE68F2">
          <w:rPr>
            <w:rStyle w:val="Hypertextovodkaz"/>
            <w:noProof/>
          </w:rPr>
          <w:t>3.6</w:t>
        </w:r>
        <w:r w:rsidR="00C87542">
          <w:rPr>
            <w:rFonts w:asciiTheme="minorHAnsi" w:eastAsiaTheme="minorEastAsia" w:hAnsiTheme="minorHAnsi" w:cstheme="minorBidi"/>
            <w:noProof/>
            <w:sz w:val="22"/>
            <w:szCs w:val="22"/>
          </w:rPr>
          <w:tab/>
        </w:r>
        <w:r w:rsidR="00C87542" w:rsidRPr="00FE68F2">
          <w:rPr>
            <w:rStyle w:val="Hypertextovodkaz"/>
            <w:noProof/>
          </w:rPr>
          <w:t>Příkazy</w:t>
        </w:r>
        <w:r w:rsidR="00C87542">
          <w:rPr>
            <w:noProof/>
            <w:webHidden/>
          </w:rPr>
          <w:tab/>
        </w:r>
        <w:r w:rsidR="00C87542">
          <w:rPr>
            <w:noProof/>
            <w:webHidden/>
          </w:rPr>
          <w:fldChar w:fldCharType="begin"/>
        </w:r>
        <w:r w:rsidR="00C87542">
          <w:rPr>
            <w:noProof/>
            <w:webHidden/>
          </w:rPr>
          <w:instrText xml:space="preserve"> PAGEREF _Toc67146119 \h </w:instrText>
        </w:r>
        <w:r w:rsidR="00C87542">
          <w:rPr>
            <w:noProof/>
            <w:webHidden/>
          </w:rPr>
        </w:r>
        <w:r w:rsidR="00C87542">
          <w:rPr>
            <w:noProof/>
            <w:webHidden/>
          </w:rPr>
          <w:fldChar w:fldCharType="separate"/>
        </w:r>
        <w:r w:rsidR="00B54D2F">
          <w:rPr>
            <w:noProof/>
            <w:webHidden/>
          </w:rPr>
          <w:t>10</w:t>
        </w:r>
        <w:r w:rsidR="00C87542">
          <w:rPr>
            <w:noProof/>
            <w:webHidden/>
          </w:rPr>
          <w:fldChar w:fldCharType="end"/>
        </w:r>
      </w:hyperlink>
    </w:p>
    <w:p w14:paraId="2EEBA214" w14:textId="138EF73A" w:rsidR="00C87542" w:rsidRDefault="0096479C">
      <w:pPr>
        <w:pStyle w:val="Obsah3"/>
        <w:tabs>
          <w:tab w:val="left" w:pos="720"/>
          <w:tab w:val="right" w:leader="dot" w:pos="9061"/>
        </w:tabs>
        <w:rPr>
          <w:rFonts w:asciiTheme="minorHAnsi" w:eastAsiaTheme="minorEastAsia" w:hAnsiTheme="minorHAnsi" w:cstheme="minorBidi"/>
          <w:iCs w:val="0"/>
          <w:noProof/>
          <w:sz w:val="22"/>
          <w:szCs w:val="22"/>
        </w:rPr>
      </w:pPr>
      <w:hyperlink w:anchor="_Toc67146120" w:history="1">
        <w:r w:rsidR="00C87542" w:rsidRPr="00FE68F2">
          <w:rPr>
            <w:rStyle w:val="Hypertextovodkaz"/>
            <w:noProof/>
          </w:rPr>
          <w:t>3.6.1</w:t>
        </w:r>
        <w:r w:rsidR="00C87542">
          <w:rPr>
            <w:rFonts w:asciiTheme="minorHAnsi" w:eastAsiaTheme="minorEastAsia" w:hAnsiTheme="minorHAnsi" w:cstheme="minorBidi"/>
            <w:iCs w:val="0"/>
            <w:noProof/>
            <w:sz w:val="22"/>
            <w:szCs w:val="22"/>
          </w:rPr>
          <w:tab/>
        </w:r>
        <w:r w:rsidR="00C87542" w:rsidRPr="00FE68F2">
          <w:rPr>
            <w:rStyle w:val="Hypertextovodkaz"/>
            <w:noProof/>
          </w:rPr>
          <w:t>Příkaz na generování štítků</w:t>
        </w:r>
        <w:r w:rsidR="00C87542">
          <w:rPr>
            <w:noProof/>
            <w:webHidden/>
          </w:rPr>
          <w:tab/>
        </w:r>
        <w:r w:rsidR="00C87542">
          <w:rPr>
            <w:noProof/>
            <w:webHidden/>
          </w:rPr>
          <w:fldChar w:fldCharType="begin"/>
        </w:r>
        <w:r w:rsidR="00C87542">
          <w:rPr>
            <w:noProof/>
            <w:webHidden/>
          </w:rPr>
          <w:instrText xml:space="preserve"> PAGEREF _Toc67146120 \h </w:instrText>
        </w:r>
        <w:r w:rsidR="00C87542">
          <w:rPr>
            <w:noProof/>
            <w:webHidden/>
          </w:rPr>
        </w:r>
        <w:r w:rsidR="00C87542">
          <w:rPr>
            <w:noProof/>
            <w:webHidden/>
          </w:rPr>
          <w:fldChar w:fldCharType="separate"/>
        </w:r>
        <w:r w:rsidR="00B54D2F">
          <w:rPr>
            <w:noProof/>
            <w:webHidden/>
          </w:rPr>
          <w:t>10</w:t>
        </w:r>
        <w:r w:rsidR="00C87542">
          <w:rPr>
            <w:noProof/>
            <w:webHidden/>
          </w:rPr>
          <w:fldChar w:fldCharType="end"/>
        </w:r>
      </w:hyperlink>
    </w:p>
    <w:p w14:paraId="20B593C9" w14:textId="53790011" w:rsidR="00C87542" w:rsidRDefault="0096479C">
      <w:pPr>
        <w:pStyle w:val="Obsah3"/>
        <w:tabs>
          <w:tab w:val="left" w:pos="720"/>
          <w:tab w:val="right" w:leader="dot" w:pos="9061"/>
        </w:tabs>
        <w:rPr>
          <w:rFonts w:asciiTheme="minorHAnsi" w:eastAsiaTheme="minorEastAsia" w:hAnsiTheme="minorHAnsi" w:cstheme="minorBidi"/>
          <w:iCs w:val="0"/>
          <w:noProof/>
          <w:sz w:val="22"/>
          <w:szCs w:val="22"/>
        </w:rPr>
      </w:pPr>
      <w:hyperlink w:anchor="_Toc67146121" w:history="1">
        <w:r w:rsidR="00C87542" w:rsidRPr="00FE68F2">
          <w:rPr>
            <w:rStyle w:val="Hypertextovodkaz"/>
            <w:noProof/>
          </w:rPr>
          <w:t>3.6.2</w:t>
        </w:r>
        <w:r w:rsidR="00C87542">
          <w:rPr>
            <w:rFonts w:asciiTheme="minorHAnsi" w:eastAsiaTheme="minorEastAsia" w:hAnsiTheme="minorHAnsi" w:cstheme="minorBidi"/>
            <w:iCs w:val="0"/>
            <w:noProof/>
            <w:sz w:val="22"/>
            <w:szCs w:val="22"/>
          </w:rPr>
          <w:tab/>
        </w:r>
        <w:r w:rsidR="00C87542" w:rsidRPr="00FE68F2">
          <w:rPr>
            <w:rStyle w:val="Hypertextovodkaz"/>
            <w:noProof/>
          </w:rPr>
          <w:t>Příkazy pro prvotní naplnění tabulek</w:t>
        </w:r>
        <w:r w:rsidR="00C87542">
          <w:rPr>
            <w:noProof/>
            <w:webHidden/>
          </w:rPr>
          <w:tab/>
        </w:r>
        <w:r w:rsidR="00C87542">
          <w:rPr>
            <w:noProof/>
            <w:webHidden/>
          </w:rPr>
          <w:fldChar w:fldCharType="begin"/>
        </w:r>
        <w:r w:rsidR="00C87542">
          <w:rPr>
            <w:noProof/>
            <w:webHidden/>
          </w:rPr>
          <w:instrText xml:space="preserve"> PAGEREF _Toc67146121 \h </w:instrText>
        </w:r>
        <w:r w:rsidR="00C87542">
          <w:rPr>
            <w:noProof/>
            <w:webHidden/>
          </w:rPr>
        </w:r>
        <w:r w:rsidR="00C87542">
          <w:rPr>
            <w:noProof/>
            <w:webHidden/>
          </w:rPr>
          <w:fldChar w:fldCharType="separate"/>
        </w:r>
        <w:r w:rsidR="00B54D2F">
          <w:rPr>
            <w:noProof/>
            <w:webHidden/>
          </w:rPr>
          <w:t>11</w:t>
        </w:r>
        <w:r w:rsidR="00C87542">
          <w:rPr>
            <w:noProof/>
            <w:webHidden/>
          </w:rPr>
          <w:fldChar w:fldCharType="end"/>
        </w:r>
      </w:hyperlink>
    </w:p>
    <w:p w14:paraId="70F35A89" w14:textId="1B0C139F" w:rsidR="00C87542" w:rsidRDefault="0096479C">
      <w:pPr>
        <w:pStyle w:val="Obsah1"/>
        <w:tabs>
          <w:tab w:val="left" w:pos="720"/>
        </w:tabs>
        <w:rPr>
          <w:rFonts w:asciiTheme="minorHAnsi" w:eastAsiaTheme="minorEastAsia" w:hAnsiTheme="minorHAnsi" w:cstheme="minorBidi"/>
          <w:bCs w:val="0"/>
          <w:noProof/>
          <w:sz w:val="22"/>
          <w:szCs w:val="22"/>
        </w:rPr>
      </w:pPr>
      <w:hyperlink w:anchor="_Toc67146122" w:history="1">
        <w:r w:rsidR="00C87542" w:rsidRPr="00FE68F2">
          <w:rPr>
            <w:rStyle w:val="Hypertextovodkaz"/>
            <w:noProof/>
          </w:rPr>
          <w:t>4</w:t>
        </w:r>
        <w:r w:rsidR="00C87542">
          <w:rPr>
            <w:rFonts w:asciiTheme="minorHAnsi" w:eastAsiaTheme="minorEastAsia" w:hAnsiTheme="minorHAnsi" w:cstheme="minorBidi"/>
            <w:bCs w:val="0"/>
            <w:noProof/>
            <w:sz w:val="22"/>
            <w:szCs w:val="22"/>
          </w:rPr>
          <w:tab/>
        </w:r>
        <w:r w:rsidR="00C87542" w:rsidRPr="00FE68F2">
          <w:rPr>
            <w:rStyle w:val="Hypertextovodkaz"/>
            <w:noProof/>
          </w:rPr>
          <w:t>Databáze</w:t>
        </w:r>
        <w:r w:rsidR="00C87542">
          <w:rPr>
            <w:noProof/>
            <w:webHidden/>
          </w:rPr>
          <w:tab/>
        </w:r>
        <w:r w:rsidR="00C87542">
          <w:rPr>
            <w:noProof/>
            <w:webHidden/>
          </w:rPr>
          <w:fldChar w:fldCharType="begin"/>
        </w:r>
        <w:r w:rsidR="00C87542">
          <w:rPr>
            <w:noProof/>
            <w:webHidden/>
          </w:rPr>
          <w:instrText xml:space="preserve"> PAGEREF _Toc67146122 \h </w:instrText>
        </w:r>
        <w:r w:rsidR="00C87542">
          <w:rPr>
            <w:noProof/>
            <w:webHidden/>
          </w:rPr>
        </w:r>
        <w:r w:rsidR="00C87542">
          <w:rPr>
            <w:noProof/>
            <w:webHidden/>
          </w:rPr>
          <w:fldChar w:fldCharType="separate"/>
        </w:r>
        <w:r w:rsidR="00B54D2F">
          <w:rPr>
            <w:noProof/>
            <w:webHidden/>
          </w:rPr>
          <w:t>12</w:t>
        </w:r>
        <w:r w:rsidR="00C87542">
          <w:rPr>
            <w:noProof/>
            <w:webHidden/>
          </w:rPr>
          <w:fldChar w:fldCharType="end"/>
        </w:r>
      </w:hyperlink>
    </w:p>
    <w:p w14:paraId="42E535C7" w14:textId="3BB5347B"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23" w:history="1">
        <w:r w:rsidR="00C87542" w:rsidRPr="00FE68F2">
          <w:rPr>
            <w:rStyle w:val="Hypertextovodkaz"/>
            <w:noProof/>
          </w:rPr>
          <w:t>4.1</w:t>
        </w:r>
        <w:r w:rsidR="00C87542">
          <w:rPr>
            <w:rFonts w:asciiTheme="minorHAnsi" w:eastAsiaTheme="minorEastAsia" w:hAnsiTheme="minorHAnsi" w:cstheme="minorBidi"/>
            <w:noProof/>
            <w:sz w:val="22"/>
            <w:szCs w:val="22"/>
          </w:rPr>
          <w:tab/>
        </w:r>
        <w:r w:rsidR="00C87542" w:rsidRPr="00FE68F2">
          <w:rPr>
            <w:rStyle w:val="Hypertextovodkaz"/>
            <w:noProof/>
          </w:rPr>
          <w:t>Obecná struktura databáze</w:t>
        </w:r>
        <w:r w:rsidR="00C87542">
          <w:rPr>
            <w:noProof/>
            <w:webHidden/>
          </w:rPr>
          <w:tab/>
        </w:r>
        <w:r w:rsidR="00C87542">
          <w:rPr>
            <w:noProof/>
            <w:webHidden/>
          </w:rPr>
          <w:fldChar w:fldCharType="begin"/>
        </w:r>
        <w:r w:rsidR="00C87542">
          <w:rPr>
            <w:noProof/>
            <w:webHidden/>
          </w:rPr>
          <w:instrText xml:space="preserve"> PAGEREF _Toc67146123 \h </w:instrText>
        </w:r>
        <w:r w:rsidR="00C87542">
          <w:rPr>
            <w:noProof/>
            <w:webHidden/>
          </w:rPr>
        </w:r>
        <w:r w:rsidR="00C87542">
          <w:rPr>
            <w:noProof/>
            <w:webHidden/>
          </w:rPr>
          <w:fldChar w:fldCharType="separate"/>
        </w:r>
        <w:r w:rsidR="00B54D2F">
          <w:rPr>
            <w:noProof/>
            <w:webHidden/>
          </w:rPr>
          <w:t>12</w:t>
        </w:r>
        <w:r w:rsidR="00C87542">
          <w:rPr>
            <w:noProof/>
            <w:webHidden/>
          </w:rPr>
          <w:fldChar w:fldCharType="end"/>
        </w:r>
      </w:hyperlink>
    </w:p>
    <w:p w14:paraId="6E4CDE72" w14:textId="0EE92194"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24" w:history="1">
        <w:r w:rsidR="00C87542" w:rsidRPr="00FE68F2">
          <w:rPr>
            <w:rStyle w:val="Hypertextovodkaz"/>
            <w:noProof/>
          </w:rPr>
          <w:t>4.2</w:t>
        </w:r>
        <w:r w:rsidR="00C87542">
          <w:rPr>
            <w:rFonts w:asciiTheme="minorHAnsi" w:eastAsiaTheme="minorEastAsia" w:hAnsiTheme="minorHAnsi" w:cstheme="minorBidi"/>
            <w:noProof/>
            <w:sz w:val="22"/>
            <w:szCs w:val="22"/>
          </w:rPr>
          <w:tab/>
        </w:r>
        <w:r w:rsidR="00C87542" w:rsidRPr="00FE68F2">
          <w:rPr>
            <w:rStyle w:val="Hypertextovodkaz"/>
            <w:noProof/>
          </w:rPr>
          <w:t>Konkrétní struktura tabulek</w:t>
        </w:r>
        <w:r w:rsidR="00C87542">
          <w:rPr>
            <w:noProof/>
            <w:webHidden/>
          </w:rPr>
          <w:tab/>
        </w:r>
        <w:r w:rsidR="00C87542">
          <w:rPr>
            <w:noProof/>
            <w:webHidden/>
          </w:rPr>
          <w:fldChar w:fldCharType="begin"/>
        </w:r>
        <w:r w:rsidR="00C87542">
          <w:rPr>
            <w:noProof/>
            <w:webHidden/>
          </w:rPr>
          <w:instrText xml:space="preserve"> PAGEREF _Toc67146124 \h </w:instrText>
        </w:r>
        <w:r w:rsidR="00C87542">
          <w:rPr>
            <w:noProof/>
            <w:webHidden/>
          </w:rPr>
        </w:r>
        <w:r w:rsidR="00C87542">
          <w:rPr>
            <w:noProof/>
            <w:webHidden/>
          </w:rPr>
          <w:fldChar w:fldCharType="separate"/>
        </w:r>
        <w:r w:rsidR="00B54D2F">
          <w:rPr>
            <w:noProof/>
            <w:webHidden/>
          </w:rPr>
          <w:t>12</w:t>
        </w:r>
        <w:r w:rsidR="00C87542">
          <w:rPr>
            <w:noProof/>
            <w:webHidden/>
          </w:rPr>
          <w:fldChar w:fldCharType="end"/>
        </w:r>
      </w:hyperlink>
    </w:p>
    <w:p w14:paraId="15FE9C60" w14:textId="1789AB70"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25" w:history="1">
        <w:r w:rsidR="00C87542" w:rsidRPr="00FE68F2">
          <w:rPr>
            <w:rStyle w:val="Hypertextovodkaz"/>
            <w:noProof/>
          </w:rPr>
          <w:t>4.3</w:t>
        </w:r>
        <w:r w:rsidR="00C87542">
          <w:rPr>
            <w:rFonts w:asciiTheme="minorHAnsi" w:eastAsiaTheme="minorEastAsia" w:hAnsiTheme="minorHAnsi" w:cstheme="minorBidi"/>
            <w:noProof/>
            <w:sz w:val="22"/>
            <w:szCs w:val="22"/>
          </w:rPr>
          <w:tab/>
        </w:r>
        <w:r w:rsidR="00C87542" w:rsidRPr="00FE68F2">
          <w:rPr>
            <w:rStyle w:val="Hypertextovodkaz"/>
            <w:noProof/>
          </w:rPr>
          <w:t>Migrace</w:t>
        </w:r>
        <w:r w:rsidR="00C87542">
          <w:rPr>
            <w:noProof/>
            <w:webHidden/>
          </w:rPr>
          <w:tab/>
        </w:r>
        <w:r w:rsidR="00C87542">
          <w:rPr>
            <w:noProof/>
            <w:webHidden/>
          </w:rPr>
          <w:fldChar w:fldCharType="begin"/>
        </w:r>
        <w:r w:rsidR="00C87542">
          <w:rPr>
            <w:noProof/>
            <w:webHidden/>
          </w:rPr>
          <w:instrText xml:space="preserve"> PAGEREF _Toc67146125 \h </w:instrText>
        </w:r>
        <w:r w:rsidR="00C87542">
          <w:rPr>
            <w:noProof/>
            <w:webHidden/>
          </w:rPr>
        </w:r>
        <w:r w:rsidR="00C87542">
          <w:rPr>
            <w:noProof/>
            <w:webHidden/>
          </w:rPr>
          <w:fldChar w:fldCharType="separate"/>
        </w:r>
        <w:r w:rsidR="00B54D2F">
          <w:rPr>
            <w:noProof/>
            <w:webHidden/>
          </w:rPr>
          <w:t>13</w:t>
        </w:r>
        <w:r w:rsidR="00C87542">
          <w:rPr>
            <w:noProof/>
            <w:webHidden/>
          </w:rPr>
          <w:fldChar w:fldCharType="end"/>
        </w:r>
      </w:hyperlink>
    </w:p>
    <w:p w14:paraId="63C1C426" w14:textId="09002680" w:rsidR="00C87542" w:rsidRDefault="0096479C">
      <w:pPr>
        <w:pStyle w:val="Obsah1"/>
        <w:tabs>
          <w:tab w:val="left" w:pos="720"/>
        </w:tabs>
        <w:rPr>
          <w:rFonts w:asciiTheme="minorHAnsi" w:eastAsiaTheme="minorEastAsia" w:hAnsiTheme="minorHAnsi" w:cstheme="minorBidi"/>
          <w:bCs w:val="0"/>
          <w:noProof/>
          <w:sz w:val="22"/>
          <w:szCs w:val="22"/>
        </w:rPr>
      </w:pPr>
      <w:hyperlink w:anchor="_Toc67146126" w:history="1">
        <w:r w:rsidR="00C87542" w:rsidRPr="00FE68F2">
          <w:rPr>
            <w:rStyle w:val="Hypertextovodkaz"/>
            <w:noProof/>
          </w:rPr>
          <w:t>5</w:t>
        </w:r>
        <w:r w:rsidR="00C87542">
          <w:rPr>
            <w:rFonts w:asciiTheme="minorHAnsi" w:eastAsiaTheme="minorEastAsia" w:hAnsiTheme="minorHAnsi" w:cstheme="minorBidi"/>
            <w:bCs w:val="0"/>
            <w:noProof/>
            <w:sz w:val="22"/>
            <w:szCs w:val="22"/>
          </w:rPr>
          <w:tab/>
        </w:r>
        <w:r w:rsidR="00C87542" w:rsidRPr="00FE68F2">
          <w:rPr>
            <w:rStyle w:val="Hypertextovodkaz"/>
            <w:noProof/>
          </w:rPr>
          <w:t>Sekce aplikace</w:t>
        </w:r>
        <w:r w:rsidR="00C87542">
          <w:rPr>
            <w:noProof/>
            <w:webHidden/>
          </w:rPr>
          <w:tab/>
        </w:r>
        <w:r w:rsidR="00C87542">
          <w:rPr>
            <w:noProof/>
            <w:webHidden/>
          </w:rPr>
          <w:fldChar w:fldCharType="begin"/>
        </w:r>
        <w:r w:rsidR="00C87542">
          <w:rPr>
            <w:noProof/>
            <w:webHidden/>
          </w:rPr>
          <w:instrText xml:space="preserve"> PAGEREF _Toc67146126 \h </w:instrText>
        </w:r>
        <w:r w:rsidR="00C87542">
          <w:rPr>
            <w:noProof/>
            <w:webHidden/>
          </w:rPr>
        </w:r>
        <w:r w:rsidR="00C87542">
          <w:rPr>
            <w:noProof/>
            <w:webHidden/>
          </w:rPr>
          <w:fldChar w:fldCharType="separate"/>
        </w:r>
        <w:r w:rsidR="00B54D2F">
          <w:rPr>
            <w:noProof/>
            <w:webHidden/>
          </w:rPr>
          <w:t>14</w:t>
        </w:r>
        <w:r w:rsidR="00C87542">
          <w:rPr>
            <w:noProof/>
            <w:webHidden/>
          </w:rPr>
          <w:fldChar w:fldCharType="end"/>
        </w:r>
      </w:hyperlink>
    </w:p>
    <w:p w14:paraId="1B8EC544" w14:textId="3B163BF0"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27" w:history="1">
        <w:r w:rsidR="00C87542" w:rsidRPr="00FE68F2">
          <w:rPr>
            <w:rStyle w:val="Hypertextovodkaz"/>
            <w:noProof/>
          </w:rPr>
          <w:t>5.1</w:t>
        </w:r>
        <w:r w:rsidR="00C87542">
          <w:rPr>
            <w:rFonts w:asciiTheme="minorHAnsi" w:eastAsiaTheme="minorEastAsia" w:hAnsiTheme="minorHAnsi" w:cstheme="minorBidi"/>
            <w:noProof/>
            <w:sz w:val="22"/>
            <w:szCs w:val="22"/>
          </w:rPr>
          <w:tab/>
        </w:r>
        <w:r w:rsidR="00C87542" w:rsidRPr="00FE68F2">
          <w:rPr>
            <w:rStyle w:val="Hypertextovodkaz"/>
            <w:noProof/>
          </w:rPr>
          <w:t>Seznam součástek</w:t>
        </w:r>
        <w:r w:rsidR="00C87542">
          <w:rPr>
            <w:noProof/>
            <w:webHidden/>
          </w:rPr>
          <w:tab/>
        </w:r>
        <w:r w:rsidR="00C87542">
          <w:rPr>
            <w:noProof/>
            <w:webHidden/>
          </w:rPr>
          <w:fldChar w:fldCharType="begin"/>
        </w:r>
        <w:r w:rsidR="00C87542">
          <w:rPr>
            <w:noProof/>
            <w:webHidden/>
          </w:rPr>
          <w:instrText xml:space="preserve"> PAGEREF _Toc67146127 \h </w:instrText>
        </w:r>
        <w:r w:rsidR="00C87542">
          <w:rPr>
            <w:noProof/>
            <w:webHidden/>
          </w:rPr>
        </w:r>
        <w:r w:rsidR="00C87542">
          <w:rPr>
            <w:noProof/>
            <w:webHidden/>
          </w:rPr>
          <w:fldChar w:fldCharType="separate"/>
        </w:r>
        <w:r w:rsidR="00B54D2F">
          <w:rPr>
            <w:noProof/>
            <w:webHidden/>
          </w:rPr>
          <w:t>14</w:t>
        </w:r>
        <w:r w:rsidR="00C87542">
          <w:rPr>
            <w:noProof/>
            <w:webHidden/>
          </w:rPr>
          <w:fldChar w:fldCharType="end"/>
        </w:r>
      </w:hyperlink>
    </w:p>
    <w:p w14:paraId="4F3284EA" w14:textId="0C8B6CF6"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28" w:history="1">
        <w:r w:rsidR="00C87542" w:rsidRPr="00FE68F2">
          <w:rPr>
            <w:rStyle w:val="Hypertextovodkaz"/>
            <w:noProof/>
          </w:rPr>
          <w:t>5.2</w:t>
        </w:r>
        <w:r w:rsidR="00C87542">
          <w:rPr>
            <w:rFonts w:asciiTheme="minorHAnsi" w:eastAsiaTheme="minorEastAsia" w:hAnsiTheme="minorHAnsi" w:cstheme="minorBidi"/>
            <w:noProof/>
            <w:sz w:val="22"/>
            <w:szCs w:val="22"/>
          </w:rPr>
          <w:tab/>
        </w:r>
        <w:r w:rsidR="00C87542" w:rsidRPr="00FE68F2">
          <w:rPr>
            <w:rStyle w:val="Hypertextovodkaz"/>
            <w:noProof/>
          </w:rPr>
          <w:t>Grafické zobrazení</w:t>
        </w:r>
        <w:r w:rsidR="00C87542">
          <w:rPr>
            <w:noProof/>
            <w:webHidden/>
          </w:rPr>
          <w:tab/>
        </w:r>
        <w:r w:rsidR="00C87542">
          <w:rPr>
            <w:noProof/>
            <w:webHidden/>
          </w:rPr>
          <w:fldChar w:fldCharType="begin"/>
        </w:r>
        <w:r w:rsidR="00C87542">
          <w:rPr>
            <w:noProof/>
            <w:webHidden/>
          </w:rPr>
          <w:instrText xml:space="preserve"> PAGEREF _Toc67146128 \h </w:instrText>
        </w:r>
        <w:r w:rsidR="00C87542">
          <w:rPr>
            <w:noProof/>
            <w:webHidden/>
          </w:rPr>
        </w:r>
        <w:r w:rsidR="00C87542">
          <w:rPr>
            <w:noProof/>
            <w:webHidden/>
          </w:rPr>
          <w:fldChar w:fldCharType="separate"/>
        </w:r>
        <w:r w:rsidR="00B54D2F">
          <w:rPr>
            <w:noProof/>
            <w:webHidden/>
          </w:rPr>
          <w:t>15</w:t>
        </w:r>
        <w:r w:rsidR="00C87542">
          <w:rPr>
            <w:noProof/>
            <w:webHidden/>
          </w:rPr>
          <w:fldChar w:fldCharType="end"/>
        </w:r>
      </w:hyperlink>
    </w:p>
    <w:p w14:paraId="6021DC39" w14:textId="351B3C9F" w:rsidR="00C87542" w:rsidRDefault="0096479C">
      <w:pPr>
        <w:pStyle w:val="Obsah3"/>
        <w:tabs>
          <w:tab w:val="left" w:pos="720"/>
          <w:tab w:val="right" w:leader="dot" w:pos="9061"/>
        </w:tabs>
        <w:rPr>
          <w:rFonts w:asciiTheme="minorHAnsi" w:eastAsiaTheme="minorEastAsia" w:hAnsiTheme="minorHAnsi" w:cstheme="minorBidi"/>
          <w:iCs w:val="0"/>
          <w:noProof/>
          <w:sz w:val="22"/>
          <w:szCs w:val="22"/>
        </w:rPr>
      </w:pPr>
      <w:hyperlink w:anchor="_Toc67146129" w:history="1">
        <w:r w:rsidR="00C87542" w:rsidRPr="00FE68F2">
          <w:rPr>
            <w:rStyle w:val="Hypertextovodkaz"/>
            <w:noProof/>
          </w:rPr>
          <w:t>5.2.1</w:t>
        </w:r>
        <w:r w:rsidR="00C87542">
          <w:rPr>
            <w:rFonts w:asciiTheme="minorHAnsi" w:eastAsiaTheme="minorEastAsia" w:hAnsiTheme="minorHAnsi" w:cstheme="minorBidi"/>
            <w:iCs w:val="0"/>
            <w:noProof/>
            <w:sz w:val="22"/>
            <w:szCs w:val="22"/>
          </w:rPr>
          <w:tab/>
        </w:r>
        <w:r w:rsidR="00C87542" w:rsidRPr="00FE68F2">
          <w:rPr>
            <w:rStyle w:val="Hypertextovodkaz"/>
            <w:noProof/>
          </w:rPr>
          <w:t>Detailní zobrazení</w:t>
        </w:r>
        <w:r w:rsidR="00C87542">
          <w:rPr>
            <w:noProof/>
            <w:webHidden/>
          </w:rPr>
          <w:tab/>
        </w:r>
        <w:r w:rsidR="00C87542">
          <w:rPr>
            <w:noProof/>
            <w:webHidden/>
          </w:rPr>
          <w:fldChar w:fldCharType="begin"/>
        </w:r>
        <w:r w:rsidR="00C87542">
          <w:rPr>
            <w:noProof/>
            <w:webHidden/>
          </w:rPr>
          <w:instrText xml:space="preserve"> PAGEREF _Toc67146129 \h </w:instrText>
        </w:r>
        <w:r w:rsidR="00C87542">
          <w:rPr>
            <w:noProof/>
            <w:webHidden/>
          </w:rPr>
        </w:r>
        <w:r w:rsidR="00C87542">
          <w:rPr>
            <w:noProof/>
            <w:webHidden/>
          </w:rPr>
          <w:fldChar w:fldCharType="separate"/>
        </w:r>
        <w:r w:rsidR="00B54D2F">
          <w:rPr>
            <w:noProof/>
            <w:webHidden/>
          </w:rPr>
          <w:t>16</w:t>
        </w:r>
        <w:r w:rsidR="00C87542">
          <w:rPr>
            <w:noProof/>
            <w:webHidden/>
          </w:rPr>
          <w:fldChar w:fldCharType="end"/>
        </w:r>
      </w:hyperlink>
    </w:p>
    <w:p w14:paraId="0E0A6109" w14:textId="7B629426" w:rsidR="00C87542" w:rsidRDefault="0096479C">
      <w:pPr>
        <w:pStyle w:val="Obsah3"/>
        <w:tabs>
          <w:tab w:val="left" w:pos="720"/>
          <w:tab w:val="right" w:leader="dot" w:pos="9061"/>
        </w:tabs>
        <w:rPr>
          <w:rFonts w:asciiTheme="minorHAnsi" w:eastAsiaTheme="minorEastAsia" w:hAnsiTheme="minorHAnsi" w:cstheme="minorBidi"/>
          <w:iCs w:val="0"/>
          <w:noProof/>
          <w:sz w:val="22"/>
          <w:szCs w:val="22"/>
        </w:rPr>
      </w:pPr>
      <w:hyperlink w:anchor="_Toc67146130" w:history="1">
        <w:r w:rsidR="00C87542" w:rsidRPr="00FE68F2">
          <w:rPr>
            <w:rStyle w:val="Hypertextovodkaz"/>
            <w:noProof/>
          </w:rPr>
          <w:t>5.2.2</w:t>
        </w:r>
        <w:r w:rsidR="00C87542">
          <w:rPr>
            <w:rFonts w:asciiTheme="minorHAnsi" w:eastAsiaTheme="minorEastAsia" w:hAnsiTheme="minorHAnsi" w:cstheme="minorBidi"/>
            <w:iCs w:val="0"/>
            <w:noProof/>
            <w:sz w:val="22"/>
            <w:szCs w:val="22"/>
          </w:rPr>
          <w:tab/>
        </w:r>
        <w:r w:rsidR="00C87542" w:rsidRPr="00FE68F2">
          <w:rPr>
            <w:rStyle w:val="Hypertextovodkaz"/>
            <w:noProof/>
          </w:rPr>
          <w:t>Sklad</w:t>
        </w:r>
        <w:r w:rsidR="00C87542">
          <w:rPr>
            <w:noProof/>
            <w:webHidden/>
          </w:rPr>
          <w:tab/>
        </w:r>
        <w:r w:rsidR="00C87542">
          <w:rPr>
            <w:noProof/>
            <w:webHidden/>
          </w:rPr>
          <w:fldChar w:fldCharType="begin"/>
        </w:r>
        <w:r w:rsidR="00C87542">
          <w:rPr>
            <w:noProof/>
            <w:webHidden/>
          </w:rPr>
          <w:instrText xml:space="preserve"> PAGEREF _Toc67146130 \h </w:instrText>
        </w:r>
        <w:r w:rsidR="00C87542">
          <w:rPr>
            <w:noProof/>
            <w:webHidden/>
          </w:rPr>
        </w:r>
        <w:r w:rsidR="00C87542">
          <w:rPr>
            <w:noProof/>
            <w:webHidden/>
          </w:rPr>
          <w:fldChar w:fldCharType="separate"/>
        </w:r>
        <w:r w:rsidR="00B54D2F">
          <w:rPr>
            <w:noProof/>
            <w:webHidden/>
          </w:rPr>
          <w:t>17</w:t>
        </w:r>
        <w:r w:rsidR="00C87542">
          <w:rPr>
            <w:noProof/>
            <w:webHidden/>
          </w:rPr>
          <w:fldChar w:fldCharType="end"/>
        </w:r>
      </w:hyperlink>
    </w:p>
    <w:p w14:paraId="3F394014" w14:textId="48BA95D2"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31" w:history="1">
        <w:r w:rsidR="00C87542" w:rsidRPr="00FE68F2">
          <w:rPr>
            <w:rStyle w:val="Hypertextovodkaz"/>
            <w:noProof/>
          </w:rPr>
          <w:t>5.3</w:t>
        </w:r>
        <w:r w:rsidR="00C87542">
          <w:rPr>
            <w:rFonts w:asciiTheme="minorHAnsi" w:eastAsiaTheme="minorEastAsia" w:hAnsiTheme="minorHAnsi" w:cstheme="minorBidi"/>
            <w:noProof/>
            <w:sz w:val="22"/>
            <w:szCs w:val="22"/>
          </w:rPr>
          <w:tab/>
        </w:r>
        <w:r w:rsidR="00C87542" w:rsidRPr="00FE68F2">
          <w:rPr>
            <w:rStyle w:val="Hypertextovodkaz"/>
            <w:noProof/>
          </w:rPr>
          <w:t>Můj seznam</w:t>
        </w:r>
        <w:r w:rsidR="00C87542">
          <w:rPr>
            <w:noProof/>
            <w:webHidden/>
          </w:rPr>
          <w:tab/>
        </w:r>
        <w:r w:rsidR="00C87542">
          <w:rPr>
            <w:noProof/>
            <w:webHidden/>
          </w:rPr>
          <w:fldChar w:fldCharType="begin"/>
        </w:r>
        <w:r w:rsidR="00C87542">
          <w:rPr>
            <w:noProof/>
            <w:webHidden/>
          </w:rPr>
          <w:instrText xml:space="preserve"> PAGEREF _Toc67146131 \h </w:instrText>
        </w:r>
        <w:r w:rsidR="00C87542">
          <w:rPr>
            <w:noProof/>
            <w:webHidden/>
          </w:rPr>
        </w:r>
        <w:r w:rsidR="00C87542">
          <w:rPr>
            <w:noProof/>
            <w:webHidden/>
          </w:rPr>
          <w:fldChar w:fldCharType="separate"/>
        </w:r>
        <w:r w:rsidR="00B54D2F">
          <w:rPr>
            <w:noProof/>
            <w:webHidden/>
          </w:rPr>
          <w:t>19</w:t>
        </w:r>
        <w:r w:rsidR="00C87542">
          <w:rPr>
            <w:noProof/>
            <w:webHidden/>
          </w:rPr>
          <w:fldChar w:fldCharType="end"/>
        </w:r>
      </w:hyperlink>
    </w:p>
    <w:p w14:paraId="125C26BF" w14:textId="15221BCA"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32" w:history="1">
        <w:r w:rsidR="00C87542" w:rsidRPr="00FE68F2">
          <w:rPr>
            <w:rStyle w:val="Hypertextovodkaz"/>
            <w:noProof/>
          </w:rPr>
          <w:t>5.4</w:t>
        </w:r>
        <w:r w:rsidR="00C87542">
          <w:rPr>
            <w:rFonts w:asciiTheme="minorHAnsi" w:eastAsiaTheme="minorEastAsia" w:hAnsiTheme="minorHAnsi" w:cstheme="minorBidi"/>
            <w:noProof/>
            <w:sz w:val="22"/>
            <w:szCs w:val="22"/>
          </w:rPr>
          <w:tab/>
        </w:r>
        <w:r w:rsidR="00C87542" w:rsidRPr="00FE68F2">
          <w:rPr>
            <w:rStyle w:val="Hypertextovodkaz"/>
            <w:noProof/>
          </w:rPr>
          <w:t>Manuál</w:t>
        </w:r>
        <w:r w:rsidR="00C87542">
          <w:rPr>
            <w:noProof/>
            <w:webHidden/>
          </w:rPr>
          <w:tab/>
        </w:r>
        <w:r w:rsidR="00C87542">
          <w:rPr>
            <w:noProof/>
            <w:webHidden/>
          </w:rPr>
          <w:fldChar w:fldCharType="begin"/>
        </w:r>
        <w:r w:rsidR="00C87542">
          <w:rPr>
            <w:noProof/>
            <w:webHidden/>
          </w:rPr>
          <w:instrText xml:space="preserve"> PAGEREF _Toc67146132 \h </w:instrText>
        </w:r>
        <w:r w:rsidR="00C87542">
          <w:rPr>
            <w:noProof/>
            <w:webHidden/>
          </w:rPr>
        </w:r>
        <w:r w:rsidR="00C87542">
          <w:rPr>
            <w:noProof/>
            <w:webHidden/>
          </w:rPr>
          <w:fldChar w:fldCharType="separate"/>
        </w:r>
        <w:r w:rsidR="00B54D2F">
          <w:rPr>
            <w:noProof/>
            <w:webHidden/>
          </w:rPr>
          <w:t>20</w:t>
        </w:r>
        <w:r w:rsidR="00C87542">
          <w:rPr>
            <w:noProof/>
            <w:webHidden/>
          </w:rPr>
          <w:fldChar w:fldCharType="end"/>
        </w:r>
      </w:hyperlink>
    </w:p>
    <w:p w14:paraId="74471AF1" w14:textId="48F64A90"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33" w:history="1">
        <w:r w:rsidR="00C87542" w:rsidRPr="00FE68F2">
          <w:rPr>
            <w:rStyle w:val="Hypertextovodkaz"/>
            <w:noProof/>
          </w:rPr>
          <w:t>5.5</w:t>
        </w:r>
        <w:r w:rsidR="00C87542">
          <w:rPr>
            <w:rFonts w:asciiTheme="minorHAnsi" w:eastAsiaTheme="minorEastAsia" w:hAnsiTheme="minorHAnsi" w:cstheme="minorBidi"/>
            <w:noProof/>
            <w:sz w:val="22"/>
            <w:szCs w:val="22"/>
          </w:rPr>
          <w:tab/>
        </w:r>
        <w:r w:rsidR="00C87542" w:rsidRPr="00FE68F2">
          <w:rPr>
            <w:rStyle w:val="Hypertextovodkaz"/>
            <w:noProof/>
          </w:rPr>
          <w:t>Administrace</w:t>
        </w:r>
        <w:r w:rsidR="00C87542">
          <w:rPr>
            <w:noProof/>
            <w:webHidden/>
          </w:rPr>
          <w:tab/>
        </w:r>
        <w:r w:rsidR="00C87542">
          <w:rPr>
            <w:noProof/>
            <w:webHidden/>
          </w:rPr>
          <w:fldChar w:fldCharType="begin"/>
        </w:r>
        <w:r w:rsidR="00C87542">
          <w:rPr>
            <w:noProof/>
            <w:webHidden/>
          </w:rPr>
          <w:instrText xml:space="preserve"> PAGEREF _Toc67146133 \h </w:instrText>
        </w:r>
        <w:r w:rsidR="00C87542">
          <w:rPr>
            <w:noProof/>
            <w:webHidden/>
          </w:rPr>
        </w:r>
        <w:r w:rsidR="00C87542">
          <w:rPr>
            <w:noProof/>
            <w:webHidden/>
          </w:rPr>
          <w:fldChar w:fldCharType="separate"/>
        </w:r>
        <w:r w:rsidR="00B54D2F">
          <w:rPr>
            <w:noProof/>
            <w:webHidden/>
          </w:rPr>
          <w:t>20</w:t>
        </w:r>
        <w:r w:rsidR="00C87542">
          <w:rPr>
            <w:noProof/>
            <w:webHidden/>
          </w:rPr>
          <w:fldChar w:fldCharType="end"/>
        </w:r>
      </w:hyperlink>
    </w:p>
    <w:p w14:paraId="66E17A2C" w14:textId="675AD4CB" w:rsidR="00C87542" w:rsidRDefault="0096479C">
      <w:pPr>
        <w:pStyle w:val="Obsah3"/>
        <w:tabs>
          <w:tab w:val="left" w:pos="720"/>
          <w:tab w:val="right" w:leader="dot" w:pos="9061"/>
        </w:tabs>
        <w:rPr>
          <w:rFonts w:asciiTheme="minorHAnsi" w:eastAsiaTheme="minorEastAsia" w:hAnsiTheme="minorHAnsi" w:cstheme="minorBidi"/>
          <w:iCs w:val="0"/>
          <w:noProof/>
          <w:sz w:val="22"/>
          <w:szCs w:val="22"/>
        </w:rPr>
      </w:pPr>
      <w:hyperlink w:anchor="_Toc67146134" w:history="1">
        <w:r w:rsidR="00C87542" w:rsidRPr="00FE68F2">
          <w:rPr>
            <w:rStyle w:val="Hypertextovodkaz"/>
            <w:noProof/>
          </w:rPr>
          <w:t>5.5.1</w:t>
        </w:r>
        <w:r w:rsidR="00C87542">
          <w:rPr>
            <w:rFonts w:asciiTheme="minorHAnsi" w:eastAsiaTheme="minorEastAsia" w:hAnsiTheme="minorHAnsi" w:cstheme="minorBidi"/>
            <w:iCs w:val="0"/>
            <w:noProof/>
            <w:sz w:val="22"/>
            <w:szCs w:val="22"/>
          </w:rPr>
          <w:tab/>
        </w:r>
        <w:r w:rsidR="00C87542" w:rsidRPr="00FE68F2">
          <w:rPr>
            <w:rStyle w:val="Hypertextovodkaz"/>
            <w:noProof/>
          </w:rPr>
          <w:t>Konkrétní popis rozšiřujících funkcí administrace</w:t>
        </w:r>
        <w:r w:rsidR="00C87542">
          <w:rPr>
            <w:noProof/>
            <w:webHidden/>
          </w:rPr>
          <w:tab/>
        </w:r>
        <w:r w:rsidR="00C87542">
          <w:rPr>
            <w:noProof/>
            <w:webHidden/>
          </w:rPr>
          <w:fldChar w:fldCharType="begin"/>
        </w:r>
        <w:r w:rsidR="00C87542">
          <w:rPr>
            <w:noProof/>
            <w:webHidden/>
          </w:rPr>
          <w:instrText xml:space="preserve"> PAGEREF _Toc67146134 \h </w:instrText>
        </w:r>
        <w:r w:rsidR="00C87542">
          <w:rPr>
            <w:noProof/>
            <w:webHidden/>
          </w:rPr>
        </w:r>
        <w:r w:rsidR="00C87542">
          <w:rPr>
            <w:noProof/>
            <w:webHidden/>
          </w:rPr>
          <w:fldChar w:fldCharType="separate"/>
        </w:r>
        <w:r w:rsidR="00B54D2F">
          <w:rPr>
            <w:noProof/>
            <w:webHidden/>
          </w:rPr>
          <w:t>20</w:t>
        </w:r>
        <w:r w:rsidR="00C87542">
          <w:rPr>
            <w:noProof/>
            <w:webHidden/>
          </w:rPr>
          <w:fldChar w:fldCharType="end"/>
        </w:r>
      </w:hyperlink>
    </w:p>
    <w:p w14:paraId="7318D61A" w14:textId="4B857C45" w:rsidR="00C87542" w:rsidRDefault="0096479C">
      <w:pPr>
        <w:pStyle w:val="Obsah1"/>
        <w:tabs>
          <w:tab w:val="left" w:pos="720"/>
        </w:tabs>
        <w:rPr>
          <w:rFonts w:asciiTheme="minorHAnsi" w:eastAsiaTheme="minorEastAsia" w:hAnsiTheme="minorHAnsi" w:cstheme="minorBidi"/>
          <w:bCs w:val="0"/>
          <w:noProof/>
          <w:sz w:val="22"/>
          <w:szCs w:val="22"/>
        </w:rPr>
      </w:pPr>
      <w:hyperlink w:anchor="_Toc67146135" w:history="1">
        <w:r w:rsidR="00C87542" w:rsidRPr="00FE68F2">
          <w:rPr>
            <w:rStyle w:val="Hypertextovodkaz"/>
            <w:noProof/>
          </w:rPr>
          <w:t>6</w:t>
        </w:r>
        <w:r w:rsidR="00C87542">
          <w:rPr>
            <w:rFonts w:asciiTheme="minorHAnsi" w:eastAsiaTheme="minorEastAsia" w:hAnsiTheme="minorHAnsi" w:cstheme="minorBidi"/>
            <w:bCs w:val="0"/>
            <w:noProof/>
            <w:sz w:val="22"/>
            <w:szCs w:val="22"/>
          </w:rPr>
          <w:tab/>
        </w:r>
        <w:r w:rsidR="00C87542" w:rsidRPr="00FE68F2">
          <w:rPr>
            <w:rStyle w:val="Hypertextovodkaz"/>
            <w:noProof/>
          </w:rPr>
          <w:t>Řešení problémů</w:t>
        </w:r>
        <w:r w:rsidR="00C87542">
          <w:rPr>
            <w:noProof/>
            <w:webHidden/>
          </w:rPr>
          <w:tab/>
        </w:r>
        <w:r w:rsidR="00C87542">
          <w:rPr>
            <w:noProof/>
            <w:webHidden/>
          </w:rPr>
          <w:fldChar w:fldCharType="begin"/>
        </w:r>
        <w:r w:rsidR="00C87542">
          <w:rPr>
            <w:noProof/>
            <w:webHidden/>
          </w:rPr>
          <w:instrText xml:space="preserve"> PAGEREF _Toc67146135 \h </w:instrText>
        </w:r>
        <w:r w:rsidR="00C87542">
          <w:rPr>
            <w:noProof/>
            <w:webHidden/>
          </w:rPr>
        </w:r>
        <w:r w:rsidR="00C87542">
          <w:rPr>
            <w:noProof/>
            <w:webHidden/>
          </w:rPr>
          <w:fldChar w:fldCharType="separate"/>
        </w:r>
        <w:r w:rsidR="00B54D2F">
          <w:rPr>
            <w:noProof/>
            <w:webHidden/>
          </w:rPr>
          <w:t>22</w:t>
        </w:r>
        <w:r w:rsidR="00C87542">
          <w:rPr>
            <w:noProof/>
            <w:webHidden/>
          </w:rPr>
          <w:fldChar w:fldCharType="end"/>
        </w:r>
      </w:hyperlink>
    </w:p>
    <w:p w14:paraId="1ADAA7C5" w14:textId="4063FE76"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36" w:history="1">
        <w:r w:rsidR="00C87542" w:rsidRPr="00FE68F2">
          <w:rPr>
            <w:rStyle w:val="Hypertextovodkaz"/>
            <w:noProof/>
          </w:rPr>
          <w:t>6.1</w:t>
        </w:r>
        <w:r w:rsidR="00C87542">
          <w:rPr>
            <w:rFonts w:asciiTheme="minorHAnsi" w:eastAsiaTheme="minorEastAsia" w:hAnsiTheme="minorHAnsi" w:cstheme="minorBidi"/>
            <w:noProof/>
            <w:sz w:val="22"/>
            <w:szCs w:val="22"/>
          </w:rPr>
          <w:tab/>
        </w:r>
        <w:r w:rsidR="00C87542" w:rsidRPr="00FE68F2">
          <w:rPr>
            <w:rStyle w:val="Hypertextovodkaz"/>
            <w:noProof/>
          </w:rPr>
          <w:t>Problém s přesouváním šuplíků</w:t>
        </w:r>
        <w:r w:rsidR="00C87542">
          <w:rPr>
            <w:noProof/>
            <w:webHidden/>
          </w:rPr>
          <w:tab/>
        </w:r>
        <w:r w:rsidR="00C87542">
          <w:rPr>
            <w:noProof/>
            <w:webHidden/>
          </w:rPr>
          <w:fldChar w:fldCharType="begin"/>
        </w:r>
        <w:r w:rsidR="00C87542">
          <w:rPr>
            <w:noProof/>
            <w:webHidden/>
          </w:rPr>
          <w:instrText xml:space="preserve"> PAGEREF _Toc67146136 \h </w:instrText>
        </w:r>
        <w:r w:rsidR="00C87542">
          <w:rPr>
            <w:noProof/>
            <w:webHidden/>
          </w:rPr>
        </w:r>
        <w:r w:rsidR="00C87542">
          <w:rPr>
            <w:noProof/>
            <w:webHidden/>
          </w:rPr>
          <w:fldChar w:fldCharType="separate"/>
        </w:r>
        <w:r w:rsidR="00B54D2F">
          <w:rPr>
            <w:noProof/>
            <w:webHidden/>
          </w:rPr>
          <w:t>22</w:t>
        </w:r>
        <w:r w:rsidR="00C87542">
          <w:rPr>
            <w:noProof/>
            <w:webHidden/>
          </w:rPr>
          <w:fldChar w:fldCharType="end"/>
        </w:r>
      </w:hyperlink>
    </w:p>
    <w:p w14:paraId="51630203" w14:textId="60F9219B"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37" w:history="1">
        <w:r w:rsidR="00C87542" w:rsidRPr="00FE68F2">
          <w:rPr>
            <w:rStyle w:val="Hypertextovodkaz"/>
            <w:noProof/>
          </w:rPr>
          <w:t>6.2</w:t>
        </w:r>
        <w:r w:rsidR="00C87542">
          <w:rPr>
            <w:rFonts w:asciiTheme="minorHAnsi" w:eastAsiaTheme="minorEastAsia" w:hAnsiTheme="minorHAnsi" w:cstheme="minorBidi"/>
            <w:noProof/>
            <w:sz w:val="22"/>
            <w:szCs w:val="22"/>
          </w:rPr>
          <w:tab/>
        </w:r>
        <w:r w:rsidR="00C87542" w:rsidRPr="00FE68F2">
          <w:rPr>
            <w:rStyle w:val="Hypertextovodkaz"/>
            <w:noProof/>
          </w:rPr>
          <w:t>Problém s evidencí počtu součástek v šuplíku</w:t>
        </w:r>
        <w:r w:rsidR="00C87542">
          <w:rPr>
            <w:noProof/>
            <w:webHidden/>
          </w:rPr>
          <w:tab/>
        </w:r>
        <w:r w:rsidR="00C87542">
          <w:rPr>
            <w:noProof/>
            <w:webHidden/>
          </w:rPr>
          <w:fldChar w:fldCharType="begin"/>
        </w:r>
        <w:r w:rsidR="00C87542">
          <w:rPr>
            <w:noProof/>
            <w:webHidden/>
          </w:rPr>
          <w:instrText xml:space="preserve"> PAGEREF _Toc67146137 \h </w:instrText>
        </w:r>
        <w:r w:rsidR="00C87542">
          <w:rPr>
            <w:noProof/>
            <w:webHidden/>
          </w:rPr>
        </w:r>
        <w:r w:rsidR="00C87542">
          <w:rPr>
            <w:noProof/>
            <w:webHidden/>
          </w:rPr>
          <w:fldChar w:fldCharType="separate"/>
        </w:r>
        <w:r w:rsidR="00B54D2F">
          <w:rPr>
            <w:noProof/>
            <w:webHidden/>
          </w:rPr>
          <w:t>22</w:t>
        </w:r>
        <w:r w:rsidR="00C87542">
          <w:rPr>
            <w:noProof/>
            <w:webHidden/>
          </w:rPr>
          <w:fldChar w:fldCharType="end"/>
        </w:r>
      </w:hyperlink>
    </w:p>
    <w:p w14:paraId="5E5117F0" w14:textId="0300C644"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38" w:history="1">
        <w:r w:rsidR="00C87542" w:rsidRPr="00FE68F2">
          <w:rPr>
            <w:rStyle w:val="Hypertextovodkaz"/>
            <w:noProof/>
          </w:rPr>
          <w:t>6.3</w:t>
        </w:r>
        <w:r w:rsidR="00C87542">
          <w:rPr>
            <w:rFonts w:asciiTheme="minorHAnsi" w:eastAsiaTheme="minorEastAsia" w:hAnsiTheme="minorHAnsi" w:cstheme="minorBidi"/>
            <w:noProof/>
            <w:sz w:val="22"/>
            <w:szCs w:val="22"/>
          </w:rPr>
          <w:tab/>
        </w:r>
        <w:r w:rsidR="00C87542" w:rsidRPr="00FE68F2">
          <w:rPr>
            <w:rStyle w:val="Hypertextovodkaz"/>
            <w:noProof/>
          </w:rPr>
          <w:t>Problém se skladem</w:t>
        </w:r>
        <w:r w:rsidR="00C87542">
          <w:rPr>
            <w:noProof/>
            <w:webHidden/>
          </w:rPr>
          <w:tab/>
        </w:r>
        <w:r w:rsidR="00C87542">
          <w:rPr>
            <w:noProof/>
            <w:webHidden/>
          </w:rPr>
          <w:fldChar w:fldCharType="begin"/>
        </w:r>
        <w:r w:rsidR="00C87542">
          <w:rPr>
            <w:noProof/>
            <w:webHidden/>
          </w:rPr>
          <w:instrText xml:space="preserve"> PAGEREF _Toc67146138 \h </w:instrText>
        </w:r>
        <w:r w:rsidR="00C87542">
          <w:rPr>
            <w:noProof/>
            <w:webHidden/>
          </w:rPr>
        </w:r>
        <w:r w:rsidR="00C87542">
          <w:rPr>
            <w:noProof/>
            <w:webHidden/>
          </w:rPr>
          <w:fldChar w:fldCharType="separate"/>
        </w:r>
        <w:r w:rsidR="00B54D2F">
          <w:rPr>
            <w:noProof/>
            <w:webHidden/>
          </w:rPr>
          <w:t>22</w:t>
        </w:r>
        <w:r w:rsidR="00C87542">
          <w:rPr>
            <w:noProof/>
            <w:webHidden/>
          </w:rPr>
          <w:fldChar w:fldCharType="end"/>
        </w:r>
      </w:hyperlink>
    </w:p>
    <w:p w14:paraId="68102CC6" w14:textId="7D29015C"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39" w:history="1">
        <w:r w:rsidR="00C87542" w:rsidRPr="00FE68F2">
          <w:rPr>
            <w:rStyle w:val="Hypertextovodkaz"/>
            <w:noProof/>
          </w:rPr>
          <w:t>6.4</w:t>
        </w:r>
        <w:r w:rsidR="00C87542">
          <w:rPr>
            <w:rFonts w:asciiTheme="minorHAnsi" w:eastAsiaTheme="minorEastAsia" w:hAnsiTheme="minorHAnsi" w:cstheme="minorBidi"/>
            <w:noProof/>
            <w:sz w:val="22"/>
            <w:szCs w:val="22"/>
          </w:rPr>
          <w:tab/>
        </w:r>
        <w:r w:rsidR="00C87542" w:rsidRPr="00FE68F2">
          <w:rPr>
            <w:rStyle w:val="Hypertextovodkaz"/>
            <w:noProof/>
          </w:rPr>
          <w:t>Refaktorování kódu</w:t>
        </w:r>
        <w:r w:rsidR="00C87542">
          <w:rPr>
            <w:noProof/>
            <w:webHidden/>
          </w:rPr>
          <w:tab/>
        </w:r>
        <w:r w:rsidR="00C87542">
          <w:rPr>
            <w:noProof/>
            <w:webHidden/>
          </w:rPr>
          <w:fldChar w:fldCharType="begin"/>
        </w:r>
        <w:r w:rsidR="00C87542">
          <w:rPr>
            <w:noProof/>
            <w:webHidden/>
          </w:rPr>
          <w:instrText xml:space="preserve"> PAGEREF _Toc67146139 \h </w:instrText>
        </w:r>
        <w:r w:rsidR="00C87542">
          <w:rPr>
            <w:noProof/>
            <w:webHidden/>
          </w:rPr>
        </w:r>
        <w:r w:rsidR="00C87542">
          <w:rPr>
            <w:noProof/>
            <w:webHidden/>
          </w:rPr>
          <w:fldChar w:fldCharType="separate"/>
        </w:r>
        <w:r w:rsidR="00B54D2F">
          <w:rPr>
            <w:noProof/>
            <w:webHidden/>
          </w:rPr>
          <w:t>23</w:t>
        </w:r>
        <w:r w:rsidR="00C87542">
          <w:rPr>
            <w:noProof/>
            <w:webHidden/>
          </w:rPr>
          <w:fldChar w:fldCharType="end"/>
        </w:r>
      </w:hyperlink>
    </w:p>
    <w:p w14:paraId="4F9298EC" w14:textId="3787DB2A" w:rsidR="00C87542" w:rsidRDefault="0096479C">
      <w:pPr>
        <w:pStyle w:val="Obsah2"/>
        <w:tabs>
          <w:tab w:val="left" w:pos="720"/>
          <w:tab w:val="right" w:leader="dot" w:pos="9061"/>
        </w:tabs>
        <w:rPr>
          <w:rFonts w:asciiTheme="minorHAnsi" w:eastAsiaTheme="minorEastAsia" w:hAnsiTheme="minorHAnsi" w:cstheme="minorBidi"/>
          <w:noProof/>
          <w:sz w:val="22"/>
          <w:szCs w:val="22"/>
        </w:rPr>
      </w:pPr>
      <w:hyperlink w:anchor="_Toc67146140" w:history="1">
        <w:r w:rsidR="00C87542" w:rsidRPr="00FE68F2">
          <w:rPr>
            <w:rStyle w:val="Hypertextovodkaz"/>
            <w:noProof/>
          </w:rPr>
          <w:t>6.5</w:t>
        </w:r>
        <w:r w:rsidR="00C87542">
          <w:rPr>
            <w:rFonts w:asciiTheme="minorHAnsi" w:eastAsiaTheme="minorEastAsia" w:hAnsiTheme="minorHAnsi" w:cstheme="minorBidi"/>
            <w:noProof/>
            <w:sz w:val="22"/>
            <w:szCs w:val="22"/>
          </w:rPr>
          <w:tab/>
        </w:r>
        <w:r w:rsidR="00C87542" w:rsidRPr="00FE68F2">
          <w:rPr>
            <w:rStyle w:val="Hypertextovodkaz"/>
            <w:noProof/>
          </w:rPr>
          <w:t>Problém s uživatelskými účty</w:t>
        </w:r>
        <w:r w:rsidR="00C87542">
          <w:rPr>
            <w:noProof/>
            <w:webHidden/>
          </w:rPr>
          <w:tab/>
        </w:r>
        <w:r w:rsidR="00C87542">
          <w:rPr>
            <w:noProof/>
            <w:webHidden/>
          </w:rPr>
          <w:fldChar w:fldCharType="begin"/>
        </w:r>
        <w:r w:rsidR="00C87542">
          <w:rPr>
            <w:noProof/>
            <w:webHidden/>
          </w:rPr>
          <w:instrText xml:space="preserve"> PAGEREF _Toc67146140 \h </w:instrText>
        </w:r>
        <w:r w:rsidR="00C87542">
          <w:rPr>
            <w:noProof/>
            <w:webHidden/>
          </w:rPr>
        </w:r>
        <w:r w:rsidR="00C87542">
          <w:rPr>
            <w:noProof/>
            <w:webHidden/>
          </w:rPr>
          <w:fldChar w:fldCharType="separate"/>
        </w:r>
        <w:r w:rsidR="00B54D2F">
          <w:rPr>
            <w:noProof/>
            <w:webHidden/>
          </w:rPr>
          <w:t>24</w:t>
        </w:r>
        <w:r w:rsidR="00C87542">
          <w:rPr>
            <w:noProof/>
            <w:webHidden/>
          </w:rPr>
          <w:fldChar w:fldCharType="end"/>
        </w:r>
      </w:hyperlink>
    </w:p>
    <w:p w14:paraId="46016C47" w14:textId="15444497" w:rsidR="00C87542" w:rsidRDefault="0096479C">
      <w:pPr>
        <w:pStyle w:val="Obsah1"/>
        <w:rPr>
          <w:rFonts w:asciiTheme="minorHAnsi" w:eastAsiaTheme="minorEastAsia" w:hAnsiTheme="minorHAnsi" w:cstheme="minorBidi"/>
          <w:bCs w:val="0"/>
          <w:noProof/>
          <w:sz w:val="22"/>
          <w:szCs w:val="22"/>
        </w:rPr>
      </w:pPr>
      <w:hyperlink w:anchor="_Toc67146141" w:history="1">
        <w:r w:rsidR="00C87542" w:rsidRPr="00FE68F2">
          <w:rPr>
            <w:rStyle w:val="Hypertextovodkaz"/>
            <w:noProof/>
          </w:rPr>
          <w:t>Závěr</w:t>
        </w:r>
        <w:r w:rsidR="00C87542">
          <w:rPr>
            <w:noProof/>
            <w:webHidden/>
          </w:rPr>
          <w:tab/>
        </w:r>
        <w:r w:rsidR="00C87542">
          <w:rPr>
            <w:noProof/>
            <w:webHidden/>
          </w:rPr>
          <w:fldChar w:fldCharType="begin"/>
        </w:r>
        <w:r w:rsidR="00C87542">
          <w:rPr>
            <w:noProof/>
            <w:webHidden/>
          </w:rPr>
          <w:instrText xml:space="preserve"> PAGEREF _Toc67146141 \h </w:instrText>
        </w:r>
        <w:r w:rsidR="00C87542">
          <w:rPr>
            <w:noProof/>
            <w:webHidden/>
          </w:rPr>
        </w:r>
        <w:r w:rsidR="00C87542">
          <w:rPr>
            <w:noProof/>
            <w:webHidden/>
          </w:rPr>
          <w:fldChar w:fldCharType="separate"/>
        </w:r>
        <w:r w:rsidR="00B54D2F">
          <w:rPr>
            <w:noProof/>
            <w:webHidden/>
          </w:rPr>
          <w:t>25</w:t>
        </w:r>
        <w:r w:rsidR="00C87542">
          <w:rPr>
            <w:noProof/>
            <w:webHidden/>
          </w:rPr>
          <w:fldChar w:fldCharType="end"/>
        </w:r>
      </w:hyperlink>
    </w:p>
    <w:p w14:paraId="3FA3B1C4" w14:textId="0D70514F" w:rsidR="00C87542" w:rsidRDefault="0096479C">
      <w:pPr>
        <w:pStyle w:val="Obsah1"/>
        <w:rPr>
          <w:rFonts w:asciiTheme="minorHAnsi" w:eastAsiaTheme="minorEastAsia" w:hAnsiTheme="minorHAnsi" w:cstheme="minorBidi"/>
          <w:bCs w:val="0"/>
          <w:noProof/>
          <w:sz w:val="22"/>
          <w:szCs w:val="22"/>
        </w:rPr>
      </w:pPr>
      <w:hyperlink w:anchor="_Toc67146142" w:history="1">
        <w:r w:rsidR="00C87542" w:rsidRPr="00FE68F2">
          <w:rPr>
            <w:rStyle w:val="Hypertextovodkaz"/>
            <w:noProof/>
          </w:rPr>
          <w:t>Seznam obrázků</w:t>
        </w:r>
        <w:r w:rsidR="00C87542">
          <w:rPr>
            <w:noProof/>
            <w:webHidden/>
          </w:rPr>
          <w:tab/>
        </w:r>
        <w:r w:rsidR="00C87542">
          <w:rPr>
            <w:noProof/>
            <w:webHidden/>
          </w:rPr>
          <w:fldChar w:fldCharType="begin"/>
        </w:r>
        <w:r w:rsidR="00C87542">
          <w:rPr>
            <w:noProof/>
            <w:webHidden/>
          </w:rPr>
          <w:instrText xml:space="preserve"> PAGEREF _Toc67146142 \h </w:instrText>
        </w:r>
        <w:r w:rsidR="00C87542">
          <w:rPr>
            <w:noProof/>
            <w:webHidden/>
          </w:rPr>
        </w:r>
        <w:r w:rsidR="00C87542">
          <w:rPr>
            <w:noProof/>
            <w:webHidden/>
          </w:rPr>
          <w:fldChar w:fldCharType="separate"/>
        </w:r>
        <w:r w:rsidR="00B54D2F">
          <w:rPr>
            <w:noProof/>
            <w:webHidden/>
          </w:rPr>
          <w:t>26</w:t>
        </w:r>
        <w:r w:rsidR="00C87542">
          <w:rPr>
            <w:noProof/>
            <w:webHidden/>
          </w:rPr>
          <w:fldChar w:fldCharType="end"/>
        </w:r>
      </w:hyperlink>
    </w:p>
    <w:p w14:paraId="05E77B1B" w14:textId="7FC6C765" w:rsidR="00C87542" w:rsidRDefault="0096479C">
      <w:pPr>
        <w:pStyle w:val="Obsah1"/>
        <w:rPr>
          <w:rFonts w:asciiTheme="minorHAnsi" w:eastAsiaTheme="minorEastAsia" w:hAnsiTheme="minorHAnsi" w:cstheme="minorBidi"/>
          <w:bCs w:val="0"/>
          <w:noProof/>
          <w:sz w:val="22"/>
          <w:szCs w:val="22"/>
        </w:rPr>
      </w:pPr>
      <w:hyperlink w:anchor="_Toc67146143" w:history="1">
        <w:r w:rsidR="00C87542" w:rsidRPr="00FE68F2">
          <w:rPr>
            <w:rStyle w:val="Hypertextovodkaz"/>
            <w:noProof/>
          </w:rPr>
          <w:t>Použitá literatura</w:t>
        </w:r>
        <w:r w:rsidR="00C87542">
          <w:rPr>
            <w:noProof/>
            <w:webHidden/>
          </w:rPr>
          <w:tab/>
        </w:r>
        <w:r w:rsidR="00C87542">
          <w:rPr>
            <w:noProof/>
            <w:webHidden/>
          </w:rPr>
          <w:fldChar w:fldCharType="begin"/>
        </w:r>
        <w:r w:rsidR="00C87542">
          <w:rPr>
            <w:noProof/>
            <w:webHidden/>
          </w:rPr>
          <w:instrText xml:space="preserve"> PAGEREF _Toc67146143 \h </w:instrText>
        </w:r>
        <w:r w:rsidR="00C87542">
          <w:rPr>
            <w:noProof/>
            <w:webHidden/>
          </w:rPr>
        </w:r>
        <w:r w:rsidR="00C87542">
          <w:rPr>
            <w:noProof/>
            <w:webHidden/>
          </w:rPr>
          <w:fldChar w:fldCharType="separate"/>
        </w:r>
        <w:r w:rsidR="00B54D2F">
          <w:rPr>
            <w:noProof/>
            <w:webHidden/>
          </w:rPr>
          <w:t>27</w:t>
        </w:r>
        <w:r w:rsidR="00C87542">
          <w:rPr>
            <w:noProof/>
            <w:webHidden/>
          </w:rPr>
          <w:fldChar w:fldCharType="end"/>
        </w:r>
      </w:hyperlink>
    </w:p>
    <w:p w14:paraId="1C6A788D" w14:textId="2E53FD3C" w:rsidR="00C87542" w:rsidRDefault="0096479C">
      <w:pPr>
        <w:pStyle w:val="Obsah1"/>
        <w:tabs>
          <w:tab w:val="left" w:pos="720"/>
        </w:tabs>
        <w:rPr>
          <w:rFonts w:asciiTheme="minorHAnsi" w:eastAsiaTheme="minorEastAsia" w:hAnsiTheme="minorHAnsi" w:cstheme="minorBidi"/>
          <w:bCs w:val="0"/>
          <w:noProof/>
          <w:sz w:val="22"/>
          <w:szCs w:val="22"/>
        </w:rPr>
      </w:pPr>
      <w:hyperlink w:anchor="_Toc67146144" w:history="1">
        <w:r w:rsidR="00C87542" w:rsidRPr="00FE68F2">
          <w:rPr>
            <w:rStyle w:val="Hypertextovodkaz"/>
            <w:noProof/>
          </w:rPr>
          <w:t>A.</w:t>
        </w:r>
        <w:r w:rsidR="00C87542">
          <w:rPr>
            <w:rFonts w:asciiTheme="minorHAnsi" w:eastAsiaTheme="minorEastAsia" w:hAnsiTheme="minorHAnsi" w:cstheme="minorBidi"/>
            <w:bCs w:val="0"/>
            <w:noProof/>
            <w:sz w:val="22"/>
            <w:szCs w:val="22"/>
          </w:rPr>
          <w:tab/>
        </w:r>
        <w:r w:rsidR="00C87542" w:rsidRPr="00FE68F2">
          <w:rPr>
            <w:rStyle w:val="Hypertextovodkaz"/>
            <w:noProof/>
          </w:rPr>
          <w:t>Seznam přiložených souborů</w:t>
        </w:r>
        <w:r w:rsidR="00C87542">
          <w:rPr>
            <w:noProof/>
            <w:webHidden/>
          </w:rPr>
          <w:tab/>
        </w:r>
        <w:r w:rsidR="00C87542">
          <w:rPr>
            <w:noProof/>
            <w:webHidden/>
          </w:rPr>
          <w:fldChar w:fldCharType="begin"/>
        </w:r>
        <w:r w:rsidR="00C87542">
          <w:rPr>
            <w:noProof/>
            <w:webHidden/>
          </w:rPr>
          <w:instrText xml:space="preserve"> PAGEREF _Toc67146144 \h </w:instrText>
        </w:r>
        <w:r w:rsidR="00C87542">
          <w:rPr>
            <w:noProof/>
            <w:webHidden/>
          </w:rPr>
        </w:r>
        <w:r w:rsidR="00C87542">
          <w:rPr>
            <w:noProof/>
            <w:webHidden/>
          </w:rPr>
          <w:fldChar w:fldCharType="separate"/>
        </w:r>
        <w:r w:rsidR="00B54D2F">
          <w:rPr>
            <w:noProof/>
            <w:webHidden/>
          </w:rPr>
          <w:t>1</w:t>
        </w:r>
        <w:r w:rsidR="00C87542">
          <w:rPr>
            <w:noProof/>
            <w:webHidden/>
          </w:rPr>
          <w:fldChar w:fldCharType="end"/>
        </w:r>
      </w:hyperlink>
    </w:p>
    <w:p w14:paraId="35346216" w14:textId="3B9F8679" w:rsidR="005561FB" w:rsidRDefault="00ED52D8">
      <w:r>
        <w:fldChar w:fldCharType="end"/>
      </w:r>
    </w:p>
    <w:p w14:paraId="35A3B831" w14:textId="77777777" w:rsidR="00ED52D8" w:rsidRDefault="00ED52D8"/>
    <w:p w14:paraId="64DDED3D" w14:textId="77777777" w:rsidR="005561FB" w:rsidRDefault="005561FB">
      <w:pPr>
        <w:sectPr w:rsidR="005561FB" w:rsidSect="00E33E77">
          <w:headerReference w:type="default" r:id="rId16"/>
          <w:footerReference w:type="default" r:id="rId17"/>
          <w:pgSz w:w="11907" w:h="16840" w:code="9"/>
          <w:pgMar w:top="899" w:right="1418" w:bottom="1078" w:left="1418" w:header="709" w:footer="709" w:gutter="0"/>
          <w:pgNumType w:start="1"/>
          <w:cols w:space="708"/>
          <w:docGrid w:linePitch="360"/>
        </w:sectPr>
      </w:pPr>
    </w:p>
    <w:p w14:paraId="30E33B44" w14:textId="77777777" w:rsidR="00CB1CD9" w:rsidRDefault="004F5DCD" w:rsidP="004F5DCD">
      <w:pPr>
        <w:pStyle w:val="Neslovankapitola"/>
      </w:pPr>
      <w:bookmarkStart w:id="0" w:name="_Toc286557227"/>
      <w:bookmarkStart w:id="1" w:name="_Toc286561880"/>
      <w:bookmarkStart w:id="2" w:name="_Toc67146099"/>
      <w:r>
        <w:lastRenderedPageBreak/>
        <w:t>Úvod</w:t>
      </w:r>
      <w:bookmarkEnd w:id="0"/>
      <w:bookmarkEnd w:id="1"/>
      <w:bookmarkEnd w:id="2"/>
    </w:p>
    <w:p w14:paraId="18656E15" w14:textId="27D72C46" w:rsidR="004F5DCD" w:rsidRDefault="00F931AB" w:rsidP="00E60C8B">
      <w:pPr>
        <w:pStyle w:val="Sta"/>
      </w:pPr>
      <w:r>
        <w:t xml:space="preserve">Aplikace Součástková základna byla vytvořena </w:t>
      </w:r>
      <w:r w:rsidR="001F268C">
        <w:t xml:space="preserve">podle zadání firmy </w:t>
      </w:r>
      <w:proofErr w:type="spellStart"/>
      <w:r w:rsidR="001F268C">
        <w:t>Jablotron</w:t>
      </w:r>
      <w:proofErr w:type="spellEnd"/>
      <w:r w:rsidR="001F268C">
        <w:t xml:space="preserve">. </w:t>
      </w:r>
      <w:r w:rsidR="00743DE3">
        <w:t>Její vývoj začal v květnu 2019</w:t>
      </w:r>
      <w:r w:rsidR="00505D50">
        <w:t xml:space="preserve"> (</w:t>
      </w:r>
      <w:r w:rsidR="00743DE3">
        <w:t>v rámci povinné praxe studentů ve firmách</w:t>
      </w:r>
      <w:r w:rsidR="00505D50">
        <w:t>) a pokračuje až do teď</w:t>
      </w:r>
      <w:r w:rsidR="00743DE3">
        <w:t>.</w:t>
      </w:r>
      <w:r w:rsidR="00F75410">
        <w:t xml:space="preserve"> Aplikace se používá </w:t>
      </w:r>
      <w:r w:rsidR="00CE2904">
        <w:t xml:space="preserve">pro správu </w:t>
      </w:r>
      <w:r w:rsidR="00B273B9">
        <w:t>základny</w:t>
      </w:r>
      <w:r w:rsidR="00CE2904">
        <w:t xml:space="preserve"> pro elektronické součástky</w:t>
      </w:r>
      <w:r w:rsidR="00763F9B">
        <w:t xml:space="preserve"> na dvou odděleních ve firmě</w:t>
      </w:r>
      <w:r w:rsidR="00EE1F26">
        <w:t>. Díky všem funkcím aplikace poskytuje kontrolu nad součástkami v elektronické podobě.</w:t>
      </w:r>
    </w:p>
    <w:p w14:paraId="67D2BEB8" w14:textId="2C26FA96" w:rsidR="004F5DCD" w:rsidRDefault="00E86BA5" w:rsidP="00411E8C">
      <w:pPr>
        <w:pStyle w:val="Kapitola"/>
      </w:pPr>
      <w:bookmarkStart w:id="3" w:name="_Toc67146100"/>
      <w:r>
        <w:lastRenderedPageBreak/>
        <w:t>Návrh systému</w:t>
      </w:r>
      <w:bookmarkEnd w:id="3"/>
    </w:p>
    <w:p w14:paraId="1AEB9201" w14:textId="229AA97F" w:rsidR="005C77F7" w:rsidRDefault="00706C34" w:rsidP="00E60C8B">
      <w:pPr>
        <w:pStyle w:val="Sta"/>
      </w:pPr>
      <w:r>
        <w:t>Po obecném zadání aplikace od vedoucího</w:t>
      </w:r>
      <w:r w:rsidR="009875DE">
        <w:t xml:space="preserve"> daného</w:t>
      </w:r>
      <w:r>
        <w:t xml:space="preserve"> oddělení a upřesnění technických možností od IT oddělení</w:t>
      </w:r>
      <w:r w:rsidR="009875DE">
        <w:t xml:space="preserve"> bylo třeba určit strukturu aplikace a použité technologie.</w:t>
      </w:r>
      <w:r w:rsidR="0079266A">
        <w:t xml:space="preserve"> Částečn</w:t>
      </w:r>
      <w:r w:rsidR="00644E98">
        <w:t>á</w:t>
      </w:r>
      <w:r w:rsidR="0079266A">
        <w:t xml:space="preserve"> inspirac</w:t>
      </w:r>
      <w:r w:rsidR="00644E98">
        <w:t>e</w:t>
      </w:r>
      <w:r w:rsidR="0079266A">
        <w:t xml:space="preserve"> </w:t>
      </w:r>
      <w:r w:rsidR="00644E98">
        <w:t>byla čerpána</w:t>
      </w:r>
      <w:r w:rsidR="0079266A">
        <w:t xml:space="preserve"> z předchozí verze systému</w:t>
      </w:r>
      <w:r w:rsidR="00A630FE">
        <w:t>, který se ve firmě používal do té doby.</w:t>
      </w:r>
    </w:p>
    <w:p w14:paraId="5A4CFF30" w14:textId="37DB9E60" w:rsidR="005C77F7" w:rsidRDefault="001B31CC" w:rsidP="00411E8C">
      <w:pPr>
        <w:pStyle w:val="Podkapitola"/>
        <w:numPr>
          <w:ilvl w:val="1"/>
          <w:numId w:val="8"/>
        </w:numPr>
      </w:pPr>
      <w:bookmarkStart w:id="4" w:name="_Toc67146101"/>
      <w:proofErr w:type="spellStart"/>
      <w:r>
        <w:t>Backend</w:t>
      </w:r>
      <w:proofErr w:type="spellEnd"/>
      <w:r>
        <w:t xml:space="preserve"> t</w:t>
      </w:r>
      <w:r w:rsidR="0033273D">
        <w:t>echnologie</w:t>
      </w:r>
      <w:bookmarkEnd w:id="4"/>
    </w:p>
    <w:p w14:paraId="56E6B193" w14:textId="1D99C8A5" w:rsidR="0072471D" w:rsidRDefault="005F6913" w:rsidP="00E60C8B">
      <w:pPr>
        <w:pStyle w:val="Sta"/>
      </w:pPr>
      <w:r>
        <w:t xml:space="preserve">Systém, </w:t>
      </w:r>
      <w:r w:rsidR="004E1B82">
        <w:t xml:space="preserve">který se ve firmě používal dříve, </w:t>
      </w:r>
      <w:r>
        <w:t>byl napsán v čistém PHP. Pro moji</w:t>
      </w:r>
      <w:r w:rsidR="00F46853">
        <w:t xml:space="preserve"> aplikac</w:t>
      </w:r>
      <w:r>
        <w:t>i</w:t>
      </w:r>
      <w:r w:rsidR="00F46853">
        <w:t xml:space="preserve"> </w:t>
      </w:r>
      <w:r>
        <w:t>používám</w:t>
      </w:r>
      <w:r w:rsidR="00F46853">
        <w:t xml:space="preserve"> </w:t>
      </w:r>
      <w:r w:rsidR="00D912B6">
        <w:t xml:space="preserve">open-source </w:t>
      </w:r>
      <w:r w:rsidR="00F46853">
        <w:t xml:space="preserve">PHP framework Laravel. </w:t>
      </w:r>
      <w:r w:rsidR="00367FA2">
        <w:t xml:space="preserve">Tento framework </w:t>
      </w:r>
      <w:r w:rsidR="00756BC8">
        <w:t>je použit</w:t>
      </w:r>
      <w:r w:rsidR="00F2330C">
        <w:t xml:space="preserve"> </w:t>
      </w:r>
      <w:r w:rsidR="00367FA2">
        <w:t>z důvodu</w:t>
      </w:r>
      <w:r w:rsidR="00F2330C">
        <w:t xml:space="preserve"> </w:t>
      </w:r>
      <w:r w:rsidR="009D6D61">
        <w:t>normalizace technologií pro všechny aplikace ve firmě</w:t>
      </w:r>
      <w:r w:rsidR="00367FA2">
        <w:t>, nevybíral jsem ho</w:t>
      </w:r>
      <w:r w:rsidR="00972596">
        <w:t xml:space="preserve"> já</w:t>
      </w:r>
      <w:r w:rsidR="00367FA2">
        <w:t>.</w:t>
      </w:r>
      <w:r w:rsidR="00041204">
        <w:t xml:space="preserve"> </w:t>
      </w:r>
      <w:r w:rsidR="002B45BE">
        <w:t xml:space="preserve">Oproti čistému PHP přináší ulehčení v mnoha ohledech – např. zabezpečení aplikace, </w:t>
      </w:r>
      <w:r w:rsidR="00B94D6E">
        <w:t>práce s</w:t>
      </w:r>
      <w:r w:rsidR="007361D7">
        <w:t> </w:t>
      </w:r>
      <w:r w:rsidR="00B94D6E">
        <w:t>databází</w:t>
      </w:r>
      <w:r w:rsidR="007361D7">
        <w:t xml:space="preserve">, </w:t>
      </w:r>
      <w:r w:rsidR="007F2E31">
        <w:t>přehlednost kódu,</w:t>
      </w:r>
      <w:r w:rsidR="00786F8A">
        <w:t xml:space="preserve"> ovšem za cenu menší kontroly nad kódem</w:t>
      </w:r>
      <w:r w:rsidR="001B31CC">
        <w:t xml:space="preserve">. </w:t>
      </w:r>
      <w:r w:rsidR="00A40627">
        <w:t>Při začátku vývoje aplikace šlo o můj první kontakt s tímto frameworkem</w:t>
      </w:r>
      <w:r w:rsidR="00BE36F4">
        <w:t xml:space="preserve"> – učil jsem se tedy všechny potřebné věci sám, především z dokumentace Laravelu.</w:t>
      </w:r>
    </w:p>
    <w:p w14:paraId="4A78E3FC" w14:textId="4AD50DB0" w:rsidR="001A43DE" w:rsidRDefault="001B31CC" w:rsidP="00411E8C">
      <w:pPr>
        <w:pStyle w:val="Podkapitola"/>
      </w:pPr>
      <w:bookmarkStart w:id="5" w:name="_Toc67146102"/>
      <w:proofErr w:type="spellStart"/>
      <w:r>
        <w:t>Frontend</w:t>
      </w:r>
      <w:proofErr w:type="spellEnd"/>
      <w:r>
        <w:t xml:space="preserve"> technologie</w:t>
      </w:r>
      <w:bookmarkEnd w:id="5"/>
    </w:p>
    <w:p w14:paraId="6A7AEB82" w14:textId="28D04E26" w:rsidR="007F220B" w:rsidRDefault="007F220B" w:rsidP="007F220B">
      <w:pPr>
        <w:pStyle w:val="Sta"/>
      </w:pPr>
      <w:r>
        <w:t xml:space="preserve">Za účelem zjednodušení designu obsahuje aplikace CSS a JS knihovnu </w:t>
      </w:r>
      <w:proofErr w:type="spellStart"/>
      <w:r>
        <w:t>Bootstrap</w:t>
      </w:r>
      <w:proofErr w:type="spellEnd"/>
      <w:r>
        <w:t xml:space="preserve">. Tato knihovna umožňuje používání předem vytvořených stylů pro různé prvky webu, jako jsou například tlačítka nebo formuláře. Mimo jiné </w:t>
      </w:r>
      <w:proofErr w:type="spellStart"/>
      <w:r>
        <w:t>Bootstrap</w:t>
      </w:r>
      <w:proofErr w:type="spellEnd"/>
      <w:r>
        <w:t xml:space="preserve"> mění</w:t>
      </w:r>
      <w:r w:rsidR="00EA3949">
        <w:t xml:space="preserve"> také</w:t>
      </w:r>
      <w:r>
        <w:t xml:space="preserve"> některé defaultní nastavení webu, jako je např. font</w:t>
      </w:r>
      <w:r w:rsidR="000165F0">
        <w:t>. V neposlední řadě zjednodušuje</w:t>
      </w:r>
      <w:r>
        <w:t xml:space="preserve"> práci s </w:t>
      </w:r>
      <w:proofErr w:type="spellStart"/>
      <w:r>
        <w:t>marginem</w:t>
      </w:r>
      <w:proofErr w:type="spellEnd"/>
      <w:r>
        <w:t xml:space="preserve"> a </w:t>
      </w:r>
      <w:proofErr w:type="spellStart"/>
      <w:r>
        <w:t>paddingem</w:t>
      </w:r>
      <w:proofErr w:type="spellEnd"/>
      <w:r>
        <w:t>.</w:t>
      </w:r>
    </w:p>
    <w:p w14:paraId="5DB49CE4" w14:textId="673E4753" w:rsidR="007F633B" w:rsidRDefault="007F633B" w:rsidP="007F220B">
      <w:pPr>
        <w:pStyle w:val="Sta"/>
      </w:pPr>
      <w:r>
        <w:t xml:space="preserve">Pro zjednodušení uživatelské interakce s tlačítky používám knihovnu </w:t>
      </w:r>
      <w:proofErr w:type="spellStart"/>
      <w:r>
        <w:t>FontAwesome</w:t>
      </w:r>
      <w:proofErr w:type="spellEnd"/>
      <w:r>
        <w:t xml:space="preserve">. Ta přidává kolekci několika stovek ikon. Tyto ikony se na web implementují </w:t>
      </w:r>
      <w:r w:rsidR="00CE5881">
        <w:t xml:space="preserve">v tagu </w:t>
      </w:r>
      <w:r w:rsidR="00CE5881" w:rsidRPr="00CE5881">
        <w:rPr>
          <w:rFonts w:ascii="Consolas" w:hAnsi="Consolas"/>
        </w:rPr>
        <w:t>&lt;i&gt;</w:t>
      </w:r>
      <w:r w:rsidR="00CE5881" w:rsidRPr="00CE5881">
        <w:t>.</w:t>
      </w:r>
      <w:r w:rsidR="00CE5881">
        <w:t xml:space="preserve"> V aplikaci jsou ikony použité skoro ve všech tlačítkách místo textu, protože poskytují </w:t>
      </w:r>
      <w:r w:rsidR="000D2208">
        <w:t>intuitivní</w:t>
      </w:r>
      <w:r w:rsidR="00CE5881">
        <w:t xml:space="preserve"> cestu, jak uživateli říct, co tlačítko dělá.</w:t>
      </w:r>
    </w:p>
    <w:p w14:paraId="5ED2DFF7" w14:textId="60664E94" w:rsidR="006F62F8" w:rsidRDefault="004F20F3" w:rsidP="007F220B">
      <w:pPr>
        <w:pStyle w:val="Sta"/>
      </w:pPr>
      <w:r w:rsidRPr="004F20F3">
        <w:t>V aplikaci se nachází několik tabulek, do kterých se vybírají data z databáze. Pro zobrazování těchto dat uživateli jsem se rozhodl použít</w:t>
      </w:r>
      <w:r w:rsidR="00EE40D5">
        <w:t xml:space="preserve"> JavaScript</w:t>
      </w:r>
      <w:r w:rsidRPr="004F20F3">
        <w:t xml:space="preserve"> knihovnu </w:t>
      </w:r>
      <w:proofErr w:type="spellStart"/>
      <w:r w:rsidRPr="004F20F3">
        <w:t>DataTables</w:t>
      </w:r>
      <w:proofErr w:type="spellEnd"/>
      <w:r w:rsidRPr="004F20F3">
        <w:t xml:space="preserve">. Ta umožňuje přehledné zobrazování dat, které ji aplikace předá. </w:t>
      </w:r>
      <w:r w:rsidR="00D321A8">
        <w:t xml:space="preserve">Díky této knihovně lze zobrazovat pouze určité množství ze všech položek v SQL dotazu a poté lze mezi nimi listovat přes </w:t>
      </w:r>
      <w:proofErr w:type="spellStart"/>
      <w:r w:rsidR="00D321A8">
        <w:t>pagination</w:t>
      </w:r>
      <w:proofErr w:type="spellEnd"/>
      <w:r w:rsidR="00A046C0">
        <w:t>, popř. vyhledávat.</w:t>
      </w:r>
    </w:p>
    <w:p w14:paraId="13636FBF" w14:textId="11845BA8" w:rsidR="004F20F3" w:rsidRPr="004F20F3" w:rsidRDefault="006F62F8" w:rsidP="007F220B">
      <w:pPr>
        <w:pStyle w:val="Sta"/>
      </w:pPr>
      <w:r>
        <w:lastRenderedPageBreak/>
        <w:t>Pro jednodušší práci s </w:t>
      </w:r>
      <w:proofErr w:type="spellStart"/>
      <w:r>
        <w:t>JavaScriptem</w:t>
      </w:r>
      <w:proofErr w:type="spellEnd"/>
      <w:r>
        <w:t xml:space="preserve"> </w:t>
      </w:r>
      <w:r w:rsidR="00E10985">
        <w:t>bylo</w:t>
      </w:r>
      <w:r>
        <w:t xml:space="preserve"> zvol</w:t>
      </w:r>
      <w:r w:rsidR="00E10985">
        <w:t>eno</w:t>
      </w:r>
      <w:r>
        <w:t xml:space="preserve"> použití knihovny </w:t>
      </w:r>
      <w:proofErr w:type="spellStart"/>
      <w:r>
        <w:t>jQuery</w:t>
      </w:r>
      <w:proofErr w:type="spellEnd"/>
      <w:r>
        <w:t xml:space="preserve">. </w:t>
      </w:r>
      <w:r w:rsidR="00D321A8">
        <w:t xml:space="preserve"> </w:t>
      </w:r>
      <w:r w:rsidR="009D5C55">
        <w:t xml:space="preserve">Ta zlepšuje čitelnost kódu a celkovou interakci </w:t>
      </w:r>
      <w:proofErr w:type="spellStart"/>
      <w:r w:rsidR="009D5C55">
        <w:t>JavaScriptu</w:t>
      </w:r>
      <w:proofErr w:type="spellEnd"/>
      <w:r w:rsidR="009D5C55">
        <w:t xml:space="preserve"> s ostatními částmi webu.</w:t>
      </w:r>
    </w:p>
    <w:p w14:paraId="5FFB5A68" w14:textId="6957DF54" w:rsidR="005B7613" w:rsidRDefault="005B7613">
      <w:pPr>
        <w:pStyle w:val="Podkapitola"/>
      </w:pPr>
      <w:bookmarkStart w:id="6" w:name="_Toc67146103"/>
      <w:r>
        <w:t>Obecná struktura</w:t>
      </w:r>
      <w:r w:rsidR="00B5759A">
        <w:t xml:space="preserve"> aplikace</w:t>
      </w:r>
      <w:bookmarkEnd w:id="6"/>
    </w:p>
    <w:p w14:paraId="4FAFA8C4" w14:textId="7E0D9BB1" w:rsidR="005547FA" w:rsidRDefault="005B7613" w:rsidP="005B7613">
      <w:pPr>
        <w:pStyle w:val="Sta"/>
      </w:pPr>
      <w:r>
        <w:t xml:space="preserve">Aplikace je rozdělena na dvě základní části – </w:t>
      </w:r>
      <w:r w:rsidRPr="005B7613">
        <w:rPr>
          <w:b/>
          <w:bCs/>
        </w:rPr>
        <w:t>„Prototypová dílna vývoje“</w:t>
      </w:r>
      <w:r>
        <w:t xml:space="preserve"> a </w:t>
      </w:r>
      <w:r w:rsidRPr="005B7613">
        <w:rPr>
          <w:b/>
          <w:bCs/>
        </w:rPr>
        <w:t>„Servis“</w:t>
      </w:r>
      <w:r>
        <w:t xml:space="preserve">. Toto rozdělení je z důvodu, že aplikace běží na dvou odděleních ve firmě, kde každá má jiný způsob uložení součástek. </w:t>
      </w:r>
      <w:r w:rsidR="00101172">
        <w:t xml:space="preserve">Mezi </w:t>
      </w:r>
      <w:r w:rsidR="008B53AA">
        <w:t xml:space="preserve">nimi </w:t>
      </w:r>
      <w:r w:rsidR="00101172">
        <w:t>lze přepínat přes switch v horní části aplikace.</w:t>
      </w:r>
      <w:r w:rsidR="00B5759A">
        <w:t xml:space="preserve"> Každá část má své vlastní </w:t>
      </w:r>
      <w:r w:rsidR="007839D6">
        <w:t>administrátory</w:t>
      </w:r>
      <w:r w:rsidR="00C331D6">
        <w:t>, kteří systém spravují</w:t>
      </w:r>
      <w:r w:rsidR="007839D6">
        <w:t>.</w:t>
      </w:r>
    </w:p>
    <w:p w14:paraId="6B1AC1F2" w14:textId="6077AE37" w:rsidR="00BC68A6" w:rsidRDefault="00BC68A6" w:rsidP="005B7613">
      <w:pPr>
        <w:pStyle w:val="Sta"/>
      </w:pPr>
      <w:r>
        <w:t>Sekce „</w:t>
      </w:r>
      <w:r w:rsidRPr="008249B7">
        <w:rPr>
          <w:b/>
          <w:bCs/>
        </w:rPr>
        <w:t>Prototypová dílna vývoje</w:t>
      </w:r>
      <w:r>
        <w:t xml:space="preserve">“ má </w:t>
      </w:r>
      <w:r w:rsidR="00DA5D4D">
        <w:t xml:space="preserve">stěnu, stojan a sklad. </w:t>
      </w:r>
      <w:r w:rsidR="00760FC3">
        <w:t>První dvě části fungují na stejném principu</w:t>
      </w:r>
      <w:r w:rsidR="007441F0">
        <w:t xml:space="preserve"> – jde o součástky</w:t>
      </w:r>
      <w:r w:rsidR="005F681C">
        <w:t xml:space="preserve"> ve </w:t>
      </w:r>
      <w:r w:rsidR="00FE0054">
        <w:t>skříňkách</w:t>
      </w:r>
      <w:r w:rsidR="005F681C">
        <w:t>, kde má každá svou vlastní souřadnici. Naopak sklad</w:t>
      </w:r>
      <w:r w:rsidR="00970161">
        <w:t xml:space="preserve"> má součástky v přepravkách a jediná informace, kterou součástka má, je číslo přepravky.</w:t>
      </w:r>
    </w:p>
    <w:p w14:paraId="2D5D9A88" w14:textId="500B38D9" w:rsidR="00A25F1B" w:rsidRPr="00101172" w:rsidRDefault="00A25F1B" w:rsidP="005B7613">
      <w:pPr>
        <w:pStyle w:val="Sta"/>
      </w:pPr>
      <w:r>
        <w:t>Sekce „</w:t>
      </w:r>
      <w:r w:rsidRPr="008249B7">
        <w:rPr>
          <w:b/>
          <w:bCs/>
        </w:rPr>
        <w:t>Servis</w:t>
      </w:r>
      <w:r>
        <w:t xml:space="preserve">“ se liší tím, že mají pouze stojany. Z tohoto důvodu </w:t>
      </w:r>
      <w:r w:rsidR="00391333">
        <w:t>je v této části aplikace</w:t>
      </w:r>
      <w:r w:rsidR="00D63EE9">
        <w:t xml:space="preserve"> změněn systém souřadnic, aby seděl na strukturu bez stěny. </w:t>
      </w:r>
    </w:p>
    <w:p w14:paraId="1ACF0BC6" w14:textId="229CE45D" w:rsidR="001A43DE" w:rsidRDefault="005B7613" w:rsidP="002B022E">
      <w:pPr>
        <w:pStyle w:val="Podkapitola"/>
      </w:pPr>
      <w:bookmarkStart w:id="7" w:name="_Toc67146104"/>
      <w:r>
        <w:t>Konkrétní</w:t>
      </w:r>
      <w:r w:rsidR="003E3D82">
        <w:t xml:space="preserve"> struktura</w:t>
      </w:r>
      <w:r w:rsidR="003451E3">
        <w:t xml:space="preserve"> aplikace</w:t>
      </w:r>
      <w:bookmarkEnd w:id="7"/>
    </w:p>
    <w:p w14:paraId="6C6F10C7" w14:textId="67D93E68" w:rsidR="008B60C0" w:rsidRDefault="00BB6CC7" w:rsidP="008B60C0">
      <w:pPr>
        <w:pStyle w:val="Sta"/>
      </w:pPr>
      <w:r>
        <w:t>Nejdůležitější stránky aplikace jsou</w:t>
      </w:r>
      <w:r w:rsidR="003E3D82" w:rsidRPr="003E3D82">
        <w:t xml:space="preserve"> </w:t>
      </w:r>
      <w:r w:rsidR="003E3D82" w:rsidRPr="00341526">
        <w:rPr>
          <w:b/>
          <w:bCs/>
        </w:rPr>
        <w:t>„Seznam součástek“</w:t>
      </w:r>
      <w:r w:rsidR="003E3D82" w:rsidRPr="003E3D82">
        <w:t xml:space="preserve"> a </w:t>
      </w:r>
      <w:r w:rsidR="003E3D82" w:rsidRPr="00341526">
        <w:rPr>
          <w:b/>
          <w:bCs/>
        </w:rPr>
        <w:t>„Grafické zobrazení“</w:t>
      </w:r>
      <w:r>
        <w:t>, které se používají pro spravování součástek</w:t>
      </w:r>
      <w:r w:rsidR="00493528">
        <w:t>, vyhledávání v nich a zobrazování grafické interpretace</w:t>
      </w:r>
      <w:r w:rsidR="002503D0">
        <w:t xml:space="preserve"> součástkové stěny</w:t>
      </w:r>
      <w:r w:rsidR="003E3D82" w:rsidRPr="003E3D82">
        <w:t>. Dále</w:t>
      </w:r>
      <w:r w:rsidR="00F67325">
        <w:t xml:space="preserve"> aplikace</w:t>
      </w:r>
      <w:r w:rsidR="003E3D82" w:rsidRPr="003E3D82">
        <w:t xml:space="preserve"> obsahuje sekci </w:t>
      </w:r>
      <w:r w:rsidR="003E3D82" w:rsidRPr="00341526">
        <w:rPr>
          <w:b/>
          <w:bCs/>
        </w:rPr>
        <w:t>„Můj seznam“</w:t>
      </w:r>
      <w:r w:rsidR="00B906CB">
        <w:t>, kde si lze uložit vlastní seznam součástek</w:t>
      </w:r>
      <w:r w:rsidR="00F67325">
        <w:t xml:space="preserve"> a dále s ním pracovat.</w:t>
      </w:r>
      <w:r w:rsidR="003E3D82" w:rsidRPr="003E3D82">
        <w:t xml:space="preserve"> </w:t>
      </w:r>
      <w:r w:rsidR="00F67325">
        <w:t>P</w:t>
      </w:r>
      <w:r w:rsidR="003E3D82" w:rsidRPr="003E3D82">
        <w:t>ro případné nejasnosti uživatelů</w:t>
      </w:r>
      <w:r w:rsidR="00F67325">
        <w:t xml:space="preserve"> slouží sekce</w:t>
      </w:r>
      <w:r w:rsidR="003E3D82" w:rsidRPr="003E3D82">
        <w:t xml:space="preserve"> </w:t>
      </w:r>
      <w:r w:rsidR="003E3D82" w:rsidRPr="00341526">
        <w:rPr>
          <w:b/>
          <w:bCs/>
        </w:rPr>
        <w:t>„Manuál“</w:t>
      </w:r>
      <w:r w:rsidR="003E3D82" w:rsidRPr="003E3D82">
        <w:t xml:space="preserve"> a pro nastavování </w:t>
      </w:r>
      <w:r w:rsidR="00CA328C">
        <w:t>a celkovou správu aplikace</w:t>
      </w:r>
      <w:r w:rsidR="003E3D82" w:rsidRPr="003E3D82">
        <w:t xml:space="preserve"> sekc</w:t>
      </w:r>
      <w:r w:rsidR="00646FD7">
        <w:t>e</w:t>
      </w:r>
      <w:r w:rsidR="003E3D82" w:rsidRPr="003E3D82">
        <w:t xml:space="preserve"> </w:t>
      </w:r>
      <w:r w:rsidR="003E3D82" w:rsidRPr="00341526">
        <w:rPr>
          <w:b/>
          <w:bCs/>
        </w:rPr>
        <w:t>„Administrace“</w:t>
      </w:r>
      <w:r w:rsidR="003E3D82" w:rsidRPr="003E3D82">
        <w:t>.</w:t>
      </w:r>
      <w:bookmarkStart w:id="8" w:name="_Toc286557234"/>
      <w:bookmarkStart w:id="9" w:name="_Toc286561887"/>
    </w:p>
    <w:p w14:paraId="25F649D3" w14:textId="314E6BC8" w:rsidR="00B4737F" w:rsidRDefault="00B4737F" w:rsidP="00B4737F">
      <w:pPr>
        <w:pStyle w:val="Podkapitola"/>
      </w:pPr>
      <w:bookmarkStart w:id="10" w:name="_Toc67146105"/>
      <w:r>
        <w:t>Vyhledávací systém</w:t>
      </w:r>
      <w:bookmarkEnd w:id="10"/>
    </w:p>
    <w:p w14:paraId="5DE99115" w14:textId="660A9D5E" w:rsidR="00937C02" w:rsidRDefault="002B0B6F" w:rsidP="00B4737F">
      <w:pPr>
        <w:pStyle w:val="Sta"/>
      </w:pPr>
      <w:r>
        <w:t xml:space="preserve">U vyhledávacího systému </w:t>
      </w:r>
      <w:r w:rsidR="00902158">
        <w:t>bylo třeba učinit rozhodnutí,</w:t>
      </w:r>
      <w:r>
        <w:t xml:space="preserve"> zda bude vyhledávání probíhat na straně serveru nebo klienta. </w:t>
      </w:r>
      <w:r w:rsidR="004F1FC1">
        <w:t>Hlavní rozdíl je ten, že pokud vyhledávání probíhá na straně klienta, do front-endu aplikace se posílají všechna data</w:t>
      </w:r>
      <w:r w:rsidR="001C6D8D">
        <w:t xml:space="preserve"> (typicky SQL dotaz, který vybírá vše z jedné tabulky).</w:t>
      </w:r>
      <w:r w:rsidR="007F12C8">
        <w:t xml:space="preserve"> </w:t>
      </w:r>
      <w:r w:rsidR="00DC2E3B">
        <w:t>Poté se</w:t>
      </w:r>
      <w:r w:rsidR="007F12C8">
        <w:t xml:space="preserve"> všechna data načtou</w:t>
      </w:r>
      <w:r w:rsidR="004F6F7D">
        <w:t xml:space="preserve"> do front-endu (v mém případě</w:t>
      </w:r>
      <w:r w:rsidR="007F12C8">
        <w:t xml:space="preserve"> přes </w:t>
      </w:r>
      <w:proofErr w:type="spellStart"/>
      <w:r w:rsidR="007F12C8">
        <w:t>JavaScriptovou</w:t>
      </w:r>
      <w:proofErr w:type="spellEnd"/>
      <w:r w:rsidR="007F12C8">
        <w:t xml:space="preserve"> knihovnu </w:t>
      </w:r>
      <w:proofErr w:type="spellStart"/>
      <w:r w:rsidR="007F12C8">
        <w:t>DataTables</w:t>
      </w:r>
      <w:proofErr w:type="spellEnd"/>
      <w:r w:rsidR="004F6F7D">
        <w:t>)</w:t>
      </w:r>
      <w:r w:rsidR="007F12C8">
        <w:t xml:space="preserve">, </w:t>
      </w:r>
      <w:r w:rsidR="004F6F7D">
        <w:t>front-end aplikace poté reguluje zobrazení pouze</w:t>
      </w:r>
      <w:r w:rsidR="007F12C8">
        <w:t xml:space="preserve"> určité</w:t>
      </w:r>
      <w:r w:rsidR="004F6F7D">
        <w:t>ho</w:t>
      </w:r>
      <w:r w:rsidR="007F12C8">
        <w:t xml:space="preserve"> množství dat a zajišťuje vyhledávání v nich.</w:t>
      </w:r>
      <w:r w:rsidR="00AF534E">
        <w:t xml:space="preserve"> Výsledný HTML kód tedy může mít až statisíce řádků, podle počtu položek v databázi.</w:t>
      </w:r>
      <w:r w:rsidR="007F12C8">
        <w:t xml:space="preserve"> </w:t>
      </w:r>
      <w:r w:rsidR="00C673E6">
        <w:t>Výhodou tohoto způsobu je rychlost vyhledávání a přepínání stránek, protože</w:t>
      </w:r>
      <w:r w:rsidR="00D81012">
        <w:t xml:space="preserve"> data už jsou načtena, je to tedy téměř instantní. </w:t>
      </w:r>
      <w:r w:rsidR="00D81012">
        <w:lastRenderedPageBreak/>
        <w:t>Nevýhodou je</w:t>
      </w:r>
      <w:r w:rsidR="007A7B94">
        <w:t xml:space="preserve"> pomalé</w:t>
      </w:r>
      <w:r w:rsidR="00937C02">
        <w:t xml:space="preserve"> první</w:t>
      </w:r>
      <w:r w:rsidR="007A7B94">
        <w:t xml:space="preserve"> načítání</w:t>
      </w:r>
      <w:r w:rsidR="00937C02">
        <w:t xml:space="preserve"> – odvíjí se od počtu položek v</w:t>
      </w:r>
      <w:r w:rsidR="00E8636E">
        <w:t> </w:t>
      </w:r>
      <w:r w:rsidR="00937C02">
        <w:t>databázi</w:t>
      </w:r>
      <w:r w:rsidR="00E8636E">
        <w:t xml:space="preserve"> a typicky trvá několik vteřin</w:t>
      </w:r>
      <w:r w:rsidR="00937C02">
        <w:t>.</w:t>
      </w:r>
    </w:p>
    <w:p w14:paraId="2889B65E" w14:textId="4505A554" w:rsidR="00B4737F" w:rsidRPr="00B4737F" w:rsidRDefault="00937C02" w:rsidP="00B4737F">
      <w:pPr>
        <w:pStyle w:val="Sta"/>
      </w:pPr>
      <w:r>
        <w:t>Druhým způsobem je tzv. server-</w:t>
      </w:r>
      <w:proofErr w:type="spellStart"/>
      <w:r>
        <w:t>side</w:t>
      </w:r>
      <w:proofErr w:type="spellEnd"/>
      <w:r>
        <w:t xml:space="preserve"> </w:t>
      </w:r>
      <w:proofErr w:type="spellStart"/>
      <w:r>
        <w:t>search</w:t>
      </w:r>
      <w:proofErr w:type="spellEnd"/>
      <w:r>
        <w:t xml:space="preserve">, který je použit v aplikaci. </w:t>
      </w:r>
      <w:r w:rsidR="00FA0CD6">
        <w:t>Vyhledávání probíhá na straně serveru, posílá se tedy nový SQL dotaz po každé změně vyhledávacího</w:t>
      </w:r>
      <w:r w:rsidR="004A4663">
        <w:t xml:space="preserve"> pole</w:t>
      </w:r>
      <w:r w:rsidR="000616E7">
        <w:t>, přepnutí navigace na jinou stránku, nebo změny filtrování</w:t>
      </w:r>
      <w:r w:rsidR="00FA0CD6">
        <w:t>.</w:t>
      </w:r>
      <w:r w:rsidR="009E44E9">
        <w:t xml:space="preserve"> V tomto SQL dotazu jsou poté vrstveny klauzule WHERE, aby se vyfiltrovaly pouze položky podle parametru vyhledávání</w:t>
      </w:r>
      <w:r w:rsidR="008D3CB7">
        <w:t xml:space="preserve"> a použity klauzule LIMIT</w:t>
      </w:r>
      <w:r w:rsidR="004043A7">
        <w:t>,</w:t>
      </w:r>
      <w:r w:rsidR="008D3CB7">
        <w:t xml:space="preserve"> a </w:t>
      </w:r>
      <w:r w:rsidR="004043A7">
        <w:t>OFFSET pro vybrání pouze určitého počtu prvků</w:t>
      </w:r>
      <w:r w:rsidR="009E44E9">
        <w:t xml:space="preserve">. </w:t>
      </w:r>
      <w:r w:rsidR="009F08CF">
        <w:t xml:space="preserve">Výhodou je </w:t>
      </w:r>
      <w:r w:rsidR="00700D0D">
        <w:t xml:space="preserve">to, že uživatel nemusí čekat na první načítání – protože </w:t>
      </w:r>
      <w:r w:rsidR="00BC38DD">
        <w:t xml:space="preserve">mu vždycky přijde pouze malé </w:t>
      </w:r>
      <w:r w:rsidR="003B4B0F">
        <w:t xml:space="preserve">množství dat, které se načte rychle. </w:t>
      </w:r>
      <w:r w:rsidR="00B17FCC">
        <w:t>Nevýhodou je časté posílání SQL dotazů a složitější kód.</w:t>
      </w:r>
    </w:p>
    <w:p w14:paraId="60370916" w14:textId="6F313987" w:rsidR="001A43DE" w:rsidRDefault="001453C7" w:rsidP="00411E8C">
      <w:pPr>
        <w:pStyle w:val="Kapitola"/>
      </w:pPr>
      <w:bookmarkStart w:id="11" w:name="_Toc67146106"/>
      <w:bookmarkEnd w:id="8"/>
      <w:bookmarkEnd w:id="9"/>
      <w:r>
        <w:lastRenderedPageBreak/>
        <w:t>Požadavky na systém</w:t>
      </w:r>
      <w:bookmarkEnd w:id="11"/>
    </w:p>
    <w:p w14:paraId="4E78D100" w14:textId="6A7FE1E2" w:rsidR="00FA1C86" w:rsidRPr="00FA1C86" w:rsidRDefault="00FA1C86" w:rsidP="00FA1C86">
      <w:pPr>
        <w:pStyle w:val="Sta"/>
      </w:pPr>
      <w:r>
        <w:t xml:space="preserve">Požadavky byly zadávány ze dvou stran. Tou první byl </w:t>
      </w:r>
      <w:r w:rsidR="006749CF">
        <w:t>vedoucí</w:t>
      </w:r>
      <w:r>
        <w:t xml:space="preserve"> oddělení Prototypová dílná vývoje, </w:t>
      </w:r>
      <w:r w:rsidR="00FF5A6F">
        <w:t>ten</w:t>
      </w:r>
      <w:r>
        <w:t xml:space="preserve"> zadával jednotlivé funkce aplikace, které</w:t>
      </w:r>
      <w:r w:rsidR="003D062B">
        <w:t xml:space="preserve"> jsou</w:t>
      </w:r>
      <w:r>
        <w:t xml:space="preserve"> očekáv</w:t>
      </w:r>
      <w:r w:rsidR="003D062B">
        <w:t>ány</w:t>
      </w:r>
      <w:r>
        <w:t xml:space="preserve">. Úkolem bylo vytvořit databázový systém, </w:t>
      </w:r>
      <w:r w:rsidR="008744AC">
        <w:t>ve kterém</w:t>
      </w:r>
      <w:r>
        <w:t xml:space="preserve"> půjdou evidovat součástky, nahlašovat je v případě vyprázdnění šuplíku a vyhledávat v nich. </w:t>
      </w:r>
      <w:r w:rsidR="008744AC">
        <w:t xml:space="preserve">Pokud to bude možné, grafické vyobrazení celé aplikace bude jen bonusem. Celkové zadání </w:t>
      </w:r>
      <w:r w:rsidR="005520F9">
        <w:t>mohlo být dost upraveno od původní verze</w:t>
      </w:r>
      <w:r w:rsidR="008744AC">
        <w:t xml:space="preserve">, stačilo to jen prokonzultovat se zadavatelem. </w:t>
      </w:r>
      <w:r>
        <w:t xml:space="preserve">Postupem času se přidaly další funkce, které se používáním aplikace ukázaly jako potřebné. Druhou </w:t>
      </w:r>
      <w:r w:rsidR="00F13AB7">
        <w:t xml:space="preserve">zadávající </w:t>
      </w:r>
      <w:r>
        <w:t>stranou bylo IT oddělení firmy, které zadávalo aplikaci</w:t>
      </w:r>
      <w:r w:rsidR="00BA1FA3">
        <w:t xml:space="preserve"> </w:t>
      </w:r>
      <w:r>
        <w:t xml:space="preserve">z funkční stránky </w:t>
      </w:r>
      <w:r w:rsidR="00F02406">
        <w:t>– v</w:t>
      </w:r>
      <w:r>
        <w:t xml:space="preserve"> jakém jazyce má být naprogramována, jaké technologie mohu použít a jak projekt </w:t>
      </w:r>
      <w:r w:rsidR="00AA18B3">
        <w:t>nahrát</w:t>
      </w:r>
      <w:r>
        <w:t xml:space="preserve"> na </w:t>
      </w:r>
      <w:r w:rsidR="00C51B36">
        <w:t>produkční</w:t>
      </w:r>
      <w:r>
        <w:t xml:space="preserve"> server.</w:t>
      </w:r>
    </w:p>
    <w:p w14:paraId="25612BE3" w14:textId="72E1B0BF" w:rsidR="005A62F9" w:rsidRDefault="00DE56F6" w:rsidP="005A62F9">
      <w:pPr>
        <w:pStyle w:val="Podkapitola"/>
      </w:pPr>
      <w:bookmarkStart w:id="12" w:name="_Toc67146107"/>
      <w:r>
        <w:t>Autentifikační modul</w:t>
      </w:r>
      <w:r w:rsidR="00F02406">
        <w:t xml:space="preserve"> a uživatelské API</w:t>
      </w:r>
      <w:bookmarkEnd w:id="12"/>
    </w:p>
    <w:p w14:paraId="34A1A796" w14:textId="6D96623C" w:rsidR="009153C2" w:rsidRDefault="009153C2" w:rsidP="009153C2">
      <w:pPr>
        <w:pStyle w:val="Sta"/>
      </w:pPr>
      <w:r>
        <w:t xml:space="preserve">K přihlašování uživatelů jsem využil autentifikační modul již vytvořený a používaný od Jablotronu. </w:t>
      </w:r>
      <w:r w:rsidR="00F02406">
        <w:t xml:space="preserve">Jde o </w:t>
      </w:r>
      <w:r w:rsidR="00D85B0B">
        <w:t>vlastní</w:t>
      </w:r>
      <w:r w:rsidR="00F02406">
        <w:t xml:space="preserve"> Middleware, který detekuje přihlášení do interního aplikačního portálu podle cookies. V případě, že je uživatel přihlášen, tak jeho údaje uloží do session, aby byly použitelné v celé aplikaci. V opačném případě přesměruje uživatele na přihlašovací stránku mimo mou aplikaci.</w:t>
      </w:r>
    </w:p>
    <w:p w14:paraId="1800A796" w14:textId="2CA12454" w:rsidR="00B06110" w:rsidRDefault="00B06110" w:rsidP="009153C2">
      <w:pPr>
        <w:pStyle w:val="Sta"/>
      </w:pPr>
      <w:r>
        <w:t xml:space="preserve">Další mnou nevytvořená věc použitá v aplikaci je API pro zjištění informací o </w:t>
      </w:r>
      <w:r w:rsidR="00C30BF7">
        <w:t>uživatelích</w:t>
      </w:r>
      <w:r>
        <w:t xml:space="preserve">. </w:t>
      </w:r>
      <w:r w:rsidR="00C30BF7">
        <w:t>Podle unikátního čísla uživatele o něm mohu zjistit informace jako jeho jméno, mail, nadřízené aj.</w:t>
      </w:r>
    </w:p>
    <w:p w14:paraId="3CFB7B10" w14:textId="71CA9692" w:rsidR="002846A0" w:rsidRDefault="002846A0" w:rsidP="002846A0">
      <w:pPr>
        <w:pStyle w:val="Podkapitola"/>
      </w:pPr>
      <w:bookmarkStart w:id="13" w:name="_Toc67146108"/>
      <w:r>
        <w:t>Git</w:t>
      </w:r>
      <w:bookmarkEnd w:id="13"/>
    </w:p>
    <w:p w14:paraId="3D99F390" w14:textId="4895AA83" w:rsidR="008744AC" w:rsidRDefault="002846A0" w:rsidP="00A43439">
      <w:pPr>
        <w:pStyle w:val="Sta"/>
      </w:pPr>
      <w:r>
        <w:t xml:space="preserve">Celý projekt je od začátku vývoje uložen na soukromém GitLabu pro </w:t>
      </w:r>
      <w:proofErr w:type="spellStart"/>
      <w:r>
        <w:t>Jablotron</w:t>
      </w:r>
      <w:proofErr w:type="spellEnd"/>
      <w:r w:rsidR="008B0951">
        <w:t>. Díky tomu lze dohledat historii commitů a jednotlivé změny</w:t>
      </w:r>
      <w:r w:rsidR="003413D9">
        <w:t xml:space="preserve"> v kódu. </w:t>
      </w:r>
      <w:r w:rsidR="00516C70">
        <w:t>Počet commitů do repozitáře se pohybuje kolem stovky, v průběhu vývoje byl taktéž vytvořen branch „</w:t>
      </w:r>
      <w:proofErr w:type="spellStart"/>
      <w:r w:rsidR="00516C70">
        <w:t>dev</w:t>
      </w:r>
      <w:proofErr w:type="spellEnd"/>
      <w:r w:rsidR="00516C70">
        <w:t>“ pro testování nových funkcí.</w:t>
      </w:r>
      <w:r w:rsidR="00B2379D">
        <w:t xml:space="preserve"> Na Git</w:t>
      </w:r>
      <w:r w:rsidR="00710312">
        <w:t>Lab</w:t>
      </w:r>
      <w:r w:rsidR="00B2379D">
        <w:t xml:space="preserve"> </w:t>
      </w:r>
      <w:r w:rsidR="00710312">
        <w:t xml:space="preserve">jsem nahrával </w:t>
      </w:r>
      <w:r w:rsidR="00DC2203">
        <w:t xml:space="preserve">jednotlivé </w:t>
      </w:r>
      <w:proofErr w:type="spellStart"/>
      <w:r w:rsidR="00DC2203">
        <w:t>commity</w:t>
      </w:r>
      <w:proofErr w:type="spellEnd"/>
      <w:r w:rsidR="00DC2203">
        <w:t xml:space="preserve"> přes SSH, pro které jsem si</w:t>
      </w:r>
      <w:r w:rsidR="00866FB5">
        <w:t xml:space="preserve"> ve složce Windows profilu</w:t>
      </w:r>
      <w:r w:rsidR="00DC2203">
        <w:t xml:space="preserve"> vygeneroval klíč</w:t>
      </w:r>
      <w:r w:rsidR="00866FB5">
        <w:t xml:space="preserve">. Tento „SSH klíč“ jsem poté uložil do svého profilu </w:t>
      </w:r>
      <w:r w:rsidR="00E067C8">
        <w:t xml:space="preserve">na GitLabu. </w:t>
      </w:r>
      <w:r w:rsidR="00C43C49">
        <w:t xml:space="preserve">Díky tomuto postupu jsem mohl nahrávat pokaždé bez nutnosti zadávat přihlašovací údaje na GitLab. </w:t>
      </w:r>
      <w:r w:rsidR="00286B63">
        <w:t xml:space="preserve">Druhý způsob nahrávání je přes protokol </w:t>
      </w:r>
      <w:r w:rsidR="000329FA">
        <w:t>HTTP</w:t>
      </w:r>
      <w:r w:rsidR="00286B63">
        <w:t>, u něj se ovšem musí pokaždé zadávat přihlašovací údaje</w:t>
      </w:r>
      <w:r w:rsidR="00366DA2">
        <w:t>.</w:t>
      </w:r>
    </w:p>
    <w:p w14:paraId="65D99C48" w14:textId="77777777" w:rsidR="0079467C" w:rsidRDefault="0079467C" w:rsidP="0079467C">
      <w:pPr>
        <w:pStyle w:val="Sta"/>
        <w:keepNext/>
      </w:pPr>
      <w:r>
        <w:rPr>
          <w:noProof/>
        </w:rPr>
        <w:lastRenderedPageBreak/>
        <w:drawing>
          <wp:inline distT="0" distB="0" distL="0" distR="0" wp14:anchorId="050478F0" wp14:editId="34967290">
            <wp:extent cx="5760085" cy="990600"/>
            <wp:effectExtent l="0" t="0" r="0"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18">
                      <a:extLst>
                        <a:ext uri="{28A0092B-C50C-407E-A947-70E740481C1C}">
                          <a14:useLocalDpi xmlns:a14="http://schemas.microsoft.com/office/drawing/2010/main" val="0"/>
                        </a:ext>
                      </a:extLst>
                    </a:blip>
                    <a:stretch>
                      <a:fillRect/>
                    </a:stretch>
                  </pic:blipFill>
                  <pic:spPr>
                    <a:xfrm>
                      <a:off x="0" y="0"/>
                      <a:ext cx="5760085" cy="990600"/>
                    </a:xfrm>
                    <a:prstGeom prst="rect">
                      <a:avLst/>
                    </a:prstGeom>
                  </pic:spPr>
                </pic:pic>
              </a:graphicData>
            </a:graphic>
          </wp:inline>
        </w:drawing>
      </w:r>
    </w:p>
    <w:p w14:paraId="5DBD206C" w14:textId="173394F9" w:rsidR="0079467C" w:rsidRDefault="0079467C" w:rsidP="0079467C">
      <w:pPr>
        <w:pStyle w:val="Titulek"/>
      </w:pPr>
      <w:bookmarkStart w:id="14" w:name="_Toc67146083"/>
      <w:r>
        <w:t xml:space="preserve">Obrázek </w:t>
      </w:r>
      <w:r w:rsidR="0096479C">
        <w:fldChar w:fldCharType="begin"/>
      </w:r>
      <w:r w:rsidR="0096479C">
        <w:instrText xml:space="preserve"> SEQ Obrázek \* ARABIC </w:instrText>
      </w:r>
      <w:r w:rsidR="0096479C">
        <w:fldChar w:fldCharType="separate"/>
      </w:r>
      <w:r w:rsidR="00B54D2F">
        <w:rPr>
          <w:noProof/>
        </w:rPr>
        <w:t>1</w:t>
      </w:r>
      <w:r w:rsidR="0096479C">
        <w:rPr>
          <w:noProof/>
        </w:rPr>
        <w:fldChar w:fldCharType="end"/>
      </w:r>
      <w:r>
        <w:t xml:space="preserve"> - Popis projektu na Git</w:t>
      </w:r>
      <w:r>
        <w:rPr>
          <w:noProof/>
        </w:rPr>
        <w:t>u</w:t>
      </w:r>
      <w:bookmarkEnd w:id="14"/>
    </w:p>
    <w:p w14:paraId="14DA69FA" w14:textId="5C1B397A" w:rsidR="008F7885" w:rsidRDefault="008F7885" w:rsidP="008F7885">
      <w:pPr>
        <w:pStyle w:val="Podkapitola"/>
      </w:pPr>
      <w:bookmarkStart w:id="15" w:name="_Toc67146109"/>
      <w:r>
        <w:t>Propojení s tabletem</w:t>
      </w:r>
      <w:bookmarkEnd w:id="15"/>
    </w:p>
    <w:p w14:paraId="3783417F" w14:textId="606E5D70" w:rsidR="00B533DE" w:rsidRDefault="008F7885" w:rsidP="00B533DE">
      <w:pPr>
        <w:pStyle w:val="Sta"/>
        <w:keepNext/>
      </w:pPr>
      <w:r>
        <w:t>Po dokončení základního vývoje a vytvoření funkční aplikace přišel návrh na propojení s tabletem. Tablet je fyzicky umístěn na uzamykatelném stojanu vedle součástkové základny a aplikace na něm běží 24/7. Díky tomu si kdokoliv, kdo si přijde pro součástku, může najít její pozici v součástkové základně rovnou</w:t>
      </w:r>
      <w:r w:rsidR="00D65E80">
        <w:t xml:space="preserve"> na místě</w:t>
      </w:r>
      <w:r w:rsidR="00720DB7">
        <w:t>,</w:t>
      </w:r>
      <w:r>
        <w:t xml:space="preserve"> a nemusí používat svůj počítač. </w:t>
      </w:r>
      <w:r w:rsidR="002A6199">
        <w:t xml:space="preserve">Další funkce tabletu je sekce „Můj seznam“ v aplikaci, kde si uživatel může sestavit seznam </w:t>
      </w:r>
      <w:r w:rsidR="00D65E80">
        <w:t>různých</w:t>
      </w:r>
      <w:r w:rsidR="002A6199">
        <w:t xml:space="preserve"> součástek</w:t>
      </w:r>
      <w:r w:rsidR="00A04B13">
        <w:t>,</w:t>
      </w:r>
      <w:r w:rsidR="002A6199">
        <w:t xml:space="preserve"> na tabletu si ho poté jen zobrazit a podle souřadnice součástky nalézt.</w:t>
      </w:r>
      <w:r w:rsidR="004B207E">
        <w:t xml:space="preserve"> Tablet má nastavenou statickou IP adresu a v aplikaci je pro něj výjimka v Middleware, která </w:t>
      </w:r>
      <w:r w:rsidR="004E1206">
        <w:t xml:space="preserve">vytváří pro tablet „stinný účet“, </w:t>
      </w:r>
      <w:r w:rsidR="00323544">
        <w:t>pro</w:t>
      </w:r>
      <w:r w:rsidR="004E1206">
        <w:t xml:space="preserve"> zaji</w:t>
      </w:r>
      <w:r w:rsidR="00323544">
        <w:t>štění</w:t>
      </w:r>
      <w:r w:rsidR="004E1206">
        <w:t xml:space="preserve"> správn</w:t>
      </w:r>
      <w:r w:rsidR="00323544">
        <w:t>é</w:t>
      </w:r>
      <w:r w:rsidR="004E1206">
        <w:t xml:space="preserve"> funkčnost</w:t>
      </w:r>
      <w:r w:rsidR="00323544">
        <w:t>i</w:t>
      </w:r>
      <w:r w:rsidR="004E1206">
        <w:t xml:space="preserve"> </w:t>
      </w:r>
      <w:r w:rsidR="00363D2C">
        <w:t xml:space="preserve">využívající data o přihlášeném uživateli </w:t>
      </w:r>
      <w:r w:rsidR="004E1206">
        <w:t>v ostatních částech aplikace</w:t>
      </w:r>
      <w:r w:rsidR="00D65E80">
        <w:t>.</w:t>
      </w:r>
      <w:r>
        <w:t xml:space="preserve"> </w:t>
      </w:r>
      <w:r w:rsidR="00B533DE">
        <w:rPr>
          <w:noProof/>
        </w:rPr>
        <w:drawing>
          <wp:anchor distT="0" distB="0" distL="114300" distR="114300" simplePos="0" relativeHeight="251661824" behindDoc="0" locked="0" layoutInCell="1" allowOverlap="1" wp14:anchorId="042F0A50" wp14:editId="0A245662">
            <wp:simplePos x="0" y="0"/>
            <wp:positionH relativeFrom="column">
              <wp:posOffset>-2540</wp:posOffset>
            </wp:positionH>
            <wp:positionV relativeFrom="paragraph">
              <wp:posOffset>2412365</wp:posOffset>
            </wp:positionV>
            <wp:extent cx="5760085" cy="4319905"/>
            <wp:effectExtent l="0" t="0" r="0" b="4445"/>
            <wp:wrapSquare wrapText="bothSides"/>
            <wp:docPr id="5" name="Obrázek 5" descr="Obsah obrázku text, elektroni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text, elektronika&#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14:sizeRelH relativeFrom="page">
              <wp14:pctWidth>0</wp14:pctWidth>
            </wp14:sizeRelH>
            <wp14:sizeRelV relativeFrom="page">
              <wp14:pctHeight>0</wp14:pctHeight>
            </wp14:sizeRelV>
          </wp:anchor>
        </w:drawing>
      </w:r>
    </w:p>
    <w:p w14:paraId="6C5D21B4" w14:textId="37DCF5FA" w:rsidR="008F7885" w:rsidRDefault="00B533DE" w:rsidP="00B533DE">
      <w:pPr>
        <w:pStyle w:val="Titulek"/>
      </w:pPr>
      <w:bookmarkStart w:id="16" w:name="_Toc67146084"/>
      <w:r>
        <w:t xml:space="preserve">Obrázek </w:t>
      </w:r>
      <w:r w:rsidR="0096479C">
        <w:fldChar w:fldCharType="begin"/>
      </w:r>
      <w:r w:rsidR="0096479C">
        <w:instrText xml:space="preserve"> SEQ Obrázek \* ARABIC </w:instrText>
      </w:r>
      <w:r w:rsidR="0096479C">
        <w:fldChar w:fldCharType="separate"/>
      </w:r>
      <w:r w:rsidR="00B54D2F">
        <w:rPr>
          <w:noProof/>
        </w:rPr>
        <w:t>2</w:t>
      </w:r>
      <w:r w:rsidR="0096479C">
        <w:rPr>
          <w:noProof/>
        </w:rPr>
        <w:fldChar w:fldCharType="end"/>
      </w:r>
      <w:r>
        <w:t xml:space="preserve"> - Detail tabletu</w:t>
      </w:r>
      <w:bookmarkEnd w:id="16"/>
    </w:p>
    <w:p w14:paraId="2B6FB964" w14:textId="391815FF" w:rsidR="00E42F3B" w:rsidRDefault="00E42F3B" w:rsidP="00E42F3B">
      <w:pPr>
        <w:pStyle w:val="Podkapitola"/>
      </w:pPr>
      <w:bookmarkStart w:id="17" w:name="_Toc67146110"/>
      <w:r>
        <w:lastRenderedPageBreak/>
        <w:t xml:space="preserve">Použití </w:t>
      </w:r>
      <w:proofErr w:type="spellStart"/>
      <w:r w:rsidR="00DB69DE">
        <w:t>JavaScriptu</w:t>
      </w:r>
      <w:proofErr w:type="spellEnd"/>
      <w:r w:rsidR="00DB69DE">
        <w:t xml:space="preserve"> a CSS</w:t>
      </w:r>
      <w:bookmarkEnd w:id="17"/>
    </w:p>
    <w:p w14:paraId="0D576525" w14:textId="0939D06C" w:rsidR="004211BD" w:rsidRDefault="006B384E" w:rsidP="006B384E">
      <w:pPr>
        <w:pStyle w:val="Sta"/>
      </w:pPr>
      <w:r>
        <w:t>V aplikaci se nachází několik</w:t>
      </w:r>
      <w:r w:rsidR="002C7477">
        <w:t xml:space="preserve"> JavaScript a CSS souborů, které jsou vytvořeny </w:t>
      </w:r>
      <w:r w:rsidR="003235E6">
        <w:t>od firmy a používám je pro normalizaci zobrazení ve všech firemních aplikacích.</w:t>
      </w:r>
      <w:r w:rsidR="007C3772">
        <w:t xml:space="preserve"> Příkladem je </w:t>
      </w:r>
      <w:r w:rsidR="00B91EAB">
        <w:t>soubor „public/</w:t>
      </w:r>
      <w:proofErr w:type="spellStart"/>
      <w:r w:rsidR="00B91EAB">
        <w:t>css</w:t>
      </w:r>
      <w:proofErr w:type="spellEnd"/>
      <w:r w:rsidR="00B91EAB">
        <w:t xml:space="preserve">/coma.css“, který upravuje zobrazení některých formulářových </w:t>
      </w:r>
      <w:r w:rsidR="00EB1F00">
        <w:t>prvků,</w:t>
      </w:r>
      <w:r w:rsidR="00B91EAB">
        <w:t xml:space="preserve"> a především </w:t>
      </w:r>
      <w:r w:rsidR="00A1277F">
        <w:t>knihovn</w:t>
      </w:r>
      <w:r w:rsidR="000B7C5A">
        <w:t>y</w:t>
      </w:r>
      <w:r w:rsidR="00A1277F">
        <w:t xml:space="preserve"> </w:t>
      </w:r>
      <w:proofErr w:type="spellStart"/>
      <w:r w:rsidR="00A1277F">
        <w:t>DataTables</w:t>
      </w:r>
      <w:proofErr w:type="spellEnd"/>
      <w:r w:rsidR="00564643">
        <w:t xml:space="preserve">, u které </w:t>
      </w:r>
      <w:r w:rsidR="000B7C5A">
        <w:t>mění zobrazení navigace.</w:t>
      </w:r>
      <w:r w:rsidR="0023032A">
        <w:t xml:space="preserve"> </w:t>
      </w:r>
      <w:r w:rsidR="00DD27BE">
        <w:t xml:space="preserve">Jednotlivé soubory jsou </w:t>
      </w:r>
      <w:r w:rsidR="00172F4B">
        <w:t>rozděleny do složek podle typu (JavaScript / CSS).</w:t>
      </w:r>
    </w:p>
    <w:p w14:paraId="633146C4" w14:textId="37E979FA" w:rsidR="004211BD" w:rsidRDefault="004211BD" w:rsidP="004211BD">
      <w:pPr>
        <w:pStyle w:val="Podkapitola"/>
      </w:pPr>
      <w:bookmarkStart w:id="18" w:name="_Toc67146111"/>
      <w:r>
        <w:t xml:space="preserve">Souřadnice </w:t>
      </w:r>
      <w:r w:rsidR="004C186A">
        <w:t>šuplíků</w:t>
      </w:r>
      <w:bookmarkEnd w:id="18"/>
    </w:p>
    <w:p w14:paraId="56B49342" w14:textId="32402809" w:rsidR="004211BD" w:rsidRDefault="00742F72" w:rsidP="004211BD">
      <w:pPr>
        <w:pStyle w:val="Sta"/>
      </w:pPr>
      <w:r>
        <w:t xml:space="preserve">Způsoby označování šuplíku se dělí podle sekce aplikace. </w:t>
      </w:r>
      <w:r w:rsidR="007A176F">
        <w:t xml:space="preserve">V sekci </w:t>
      </w:r>
      <w:r w:rsidR="007A176F" w:rsidRPr="00E5072F">
        <w:rPr>
          <w:b/>
          <w:bCs/>
        </w:rPr>
        <w:t>„Prototypová dílna vývoje“</w:t>
      </w:r>
      <w:r w:rsidR="007A176F">
        <w:t xml:space="preserve"> má k</w:t>
      </w:r>
      <w:r w:rsidR="004211BD">
        <w:t>ažd</w:t>
      </w:r>
      <w:r w:rsidR="003F7305">
        <w:t>ý šuplík, co se na stěně nachází</w:t>
      </w:r>
      <w:r w:rsidR="007A176F">
        <w:t xml:space="preserve"> </w:t>
      </w:r>
      <w:r w:rsidR="003F7305">
        <w:t xml:space="preserve">svou unikátní souřadnici. </w:t>
      </w:r>
      <w:r w:rsidR="00C40E45">
        <w:t>Tato souřadnice se skládá ze dvou písmen a ze dvou čísel</w:t>
      </w:r>
      <w:r w:rsidR="002E07B5">
        <w:t>. První dvě písmena značí</w:t>
      </w:r>
      <w:r w:rsidR="0051477A">
        <w:t xml:space="preserve"> souřadnici skříňky (první písmeno je sloupec, druhé je řádek). </w:t>
      </w:r>
      <w:r w:rsidR="00C321FD">
        <w:t>Poté čísla značí souřadnici konkrétního šuplíku v určité skříňce (opět je první písmeno sloupec, druhé řádek.</w:t>
      </w:r>
      <w:r w:rsidR="00DD2607">
        <w:t xml:space="preserve"> </w:t>
      </w:r>
      <w:r w:rsidR="005C7961">
        <w:t>Souřadnice tedy může mít formát např. „</w:t>
      </w:r>
      <w:r w:rsidR="005C7961" w:rsidRPr="002E380B">
        <w:rPr>
          <w:b/>
          <w:bCs/>
        </w:rPr>
        <w:t>A-B-3-1</w:t>
      </w:r>
      <w:r w:rsidR="005C7961">
        <w:t>“. Tento šuplík se nachází ve skřínce ve sloupci A, řádku B, konkrétní šuplík je poté ve sloupci 3 a řádku 1.</w:t>
      </w:r>
    </w:p>
    <w:p w14:paraId="624CBE54" w14:textId="0F1EB79D" w:rsidR="000E4F73" w:rsidRDefault="000E4F73" w:rsidP="004211BD">
      <w:pPr>
        <w:pStyle w:val="Sta"/>
      </w:pPr>
      <w:r>
        <w:t>Sekce aplikace „</w:t>
      </w:r>
      <w:r w:rsidRPr="00E5072F">
        <w:rPr>
          <w:b/>
          <w:bCs/>
        </w:rPr>
        <w:t>Servis</w:t>
      </w:r>
      <w:r>
        <w:t xml:space="preserve">“ </w:t>
      </w:r>
      <w:r w:rsidR="00C47BDB">
        <w:t xml:space="preserve">nemá stěnu, ale pouze stojany. </w:t>
      </w:r>
      <w:r w:rsidR="00970A90">
        <w:t>Zvolili si tedy alternativní způsob značení</w:t>
      </w:r>
      <w:r w:rsidR="002E380B">
        <w:t>. Písmeno u nich značí jednotlivé stojany a číslo konkrétní skříňky ve stojanu. Způsob značení šuplíků zůstává je podobný jako v předchozím případě, ovšem místo dvou čísel používají písmeno a číslo</w:t>
      </w:r>
      <w:r w:rsidR="00BA0BF4">
        <w:t xml:space="preserve">. </w:t>
      </w:r>
      <w:r w:rsidR="00B41EA6">
        <w:t xml:space="preserve">Příkladem je tedy např. </w:t>
      </w:r>
      <w:r w:rsidR="009D7734">
        <w:t>souřadnice „</w:t>
      </w:r>
      <w:r w:rsidR="009D7734" w:rsidRPr="009D7734">
        <w:rPr>
          <w:b/>
          <w:bCs/>
        </w:rPr>
        <w:t>A-4-C-1</w:t>
      </w:r>
      <w:r w:rsidR="009D7734">
        <w:t>“. V tomto případě jde o čtvrtý šuplík ve stojanu A, ve kterém se nachází šuplík ve sloupci C a řádku 1.</w:t>
      </w:r>
    </w:p>
    <w:p w14:paraId="3142523E" w14:textId="77777777" w:rsidR="0018383F" w:rsidRDefault="0018383F" w:rsidP="0018383F">
      <w:pPr>
        <w:pStyle w:val="Sta"/>
        <w:keepNext/>
      </w:pPr>
      <w:r>
        <w:rPr>
          <w:noProof/>
        </w:rPr>
        <w:lastRenderedPageBreak/>
        <w:drawing>
          <wp:inline distT="0" distB="0" distL="0" distR="0" wp14:anchorId="6D615BC1" wp14:editId="51C2F4C8">
            <wp:extent cx="5760085" cy="4319905"/>
            <wp:effectExtent l="0" t="0" r="0" b="4445"/>
            <wp:docPr id="10" name="Obrázek 10" descr="Obsah obrázku text, stůl, interiér, počíta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 stůl, interiér, počítač&#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2876B909" w14:textId="61DC4E43" w:rsidR="0018383F" w:rsidRDefault="0018383F" w:rsidP="0018383F">
      <w:pPr>
        <w:pStyle w:val="Titulek"/>
      </w:pPr>
      <w:bookmarkStart w:id="19" w:name="_Toc67146085"/>
      <w:r>
        <w:t xml:space="preserve">Obrázek </w:t>
      </w:r>
      <w:r w:rsidR="0096479C">
        <w:fldChar w:fldCharType="begin"/>
      </w:r>
      <w:r w:rsidR="0096479C">
        <w:instrText xml:space="preserve"> SEQ Obrázek \* ARABIC </w:instrText>
      </w:r>
      <w:r w:rsidR="0096479C">
        <w:fldChar w:fldCharType="separate"/>
      </w:r>
      <w:r w:rsidR="00B54D2F">
        <w:rPr>
          <w:noProof/>
        </w:rPr>
        <w:t>3</w:t>
      </w:r>
      <w:r w:rsidR="0096479C">
        <w:rPr>
          <w:noProof/>
        </w:rPr>
        <w:fldChar w:fldCharType="end"/>
      </w:r>
      <w:r>
        <w:t xml:space="preserve"> - Detail stojanu</w:t>
      </w:r>
      <w:bookmarkEnd w:id="19"/>
    </w:p>
    <w:p w14:paraId="2723B896" w14:textId="2C18134B" w:rsidR="00B5757A" w:rsidRDefault="00B5757A" w:rsidP="00B5757A">
      <w:pPr>
        <w:pStyle w:val="Podkapitola"/>
      </w:pPr>
      <w:bookmarkStart w:id="20" w:name="_Toc67146112"/>
      <w:r>
        <w:t>Nahlašování šuplíků</w:t>
      </w:r>
      <w:bookmarkEnd w:id="20"/>
    </w:p>
    <w:p w14:paraId="32A8F10C" w14:textId="29119233" w:rsidR="00B5757A" w:rsidRDefault="004A276B" w:rsidP="00B5757A">
      <w:pPr>
        <w:pStyle w:val="Sta"/>
      </w:pPr>
      <w:r>
        <w:t xml:space="preserve">Jednou za čas se stane, že součástky v daném šuplíku dojdou. </w:t>
      </w:r>
      <w:r w:rsidR="00967089">
        <w:t>Pro tento případ bylo potřeba navrhnout systém, který se o toto dokáže starat</w:t>
      </w:r>
      <w:r w:rsidR="00A15B69">
        <w:t>. Kdokoliv tedy může nahlásit prázdný šuplík</w:t>
      </w:r>
      <w:r w:rsidR="009F200C">
        <w:t>, což pošle informační mail (příjemce lze nastavit v</w:t>
      </w:r>
      <w:r w:rsidR="005977BF">
        <w:t xml:space="preserve"> souboru </w:t>
      </w:r>
      <w:proofErr w:type="gramStart"/>
      <w:r w:rsidR="004C0153">
        <w:t>„</w:t>
      </w:r>
      <w:r w:rsidR="009F200C">
        <w:t>.</w:t>
      </w:r>
      <w:proofErr w:type="spellStart"/>
      <w:r w:rsidR="009F200C">
        <w:t>env</w:t>
      </w:r>
      <w:proofErr w:type="spellEnd"/>
      <w:proofErr w:type="gramEnd"/>
      <w:r w:rsidR="004C0153">
        <w:t>“</w:t>
      </w:r>
      <w:r w:rsidR="009F200C">
        <w:t>)</w:t>
      </w:r>
      <w:r w:rsidR="005977BF">
        <w:t xml:space="preserve">, ve kterém je informace o </w:t>
      </w:r>
      <w:r w:rsidR="00147D19">
        <w:t>pozici šuplíku.</w:t>
      </w:r>
      <w:r w:rsidR="004C0153">
        <w:t xml:space="preserve"> </w:t>
      </w:r>
      <w:r w:rsidR="008555E5">
        <w:t xml:space="preserve">ID šuplíku se uloží do databáze a </w:t>
      </w:r>
      <w:r w:rsidR="009A1C9E">
        <w:t xml:space="preserve">nahlášené šuplíky se poté spravují v administraci webu. </w:t>
      </w:r>
      <w:r w:rsidR="00DC4D5B">
        <w:t xml:space="preserve">Zde se šuplík nejdříve označí jako objednaný. </w:t>
      </w:r>
      <w:r w:rsidR="00AB7561">
        <w:t>Až objednávka dorazí</w:t>
      </w:r>
      <w:r w:rsidR="00BF433C">
        <w:t>,</w:t>
      </w:r>
      <w:r w:rsidR="00AB7561">
        <w:t xml:space="preserve"> a součástka se dá do šuplíku, šuplík se označí jako doplněný</w:t>
      </w:r>
      <w:r w:rsidR="00917264">
        <w:t>,</w:t>
      </w:r>
      <w:r w:rsidR="00AB7561">
        <w:t xml:space="preserve"> a je možné ho znovu nahlásit</w:t>
      </w:r>
      <w:r w:rsidR="004955C5">
        <w:t>.</w:t>
      </w:r>
    </w:p>
    <w:p w14:paraId="2D0A028C" w14:textId="72F649CE" w:rsidR="004955C5" w:rsidRPr="00B5757A" w:rsidRDefault="004955C5" w:rsidP="00B5757A">
      <w:pPr>
        <w:pStyle w:val="Sta"/>
      </w:pPr>
      <w:r>
        <w:t xml:space="preserve">Uživatel si také může vybrat, aby mu po doplnění šuplíku přišel mail s informací, že už byl šuplík naplněn a </w:t>
      </w:r>
      <w:r w:rsidR="00C55C00">
        <w:t xml:space="preserve">že </w:t>
      </w:r>
      <w:r>
        <w:t>může si pro danou součástku přijít.</w:t>
      </w:r>
      <w:r w:rsidR="00CA46ED">
        <w:t xml:space="preserve"> Maily se posílají přes firemní e-mailový server.</w:t>
      </w:r>
      <w:r w:rsidR="00873D9D">
        <w:t xml:space="preserve"> K nahlášení lze i připsat poznámku (např. informace o konkrétním druhu rezistoru)</w:t>
      </w:r>
      <w:r w:rsidR="00373AAB">
        <w:t>.</w:t>
      </w:r>
      <w:r w:rsidR="00C55C00">
        <w:t xml:space="preserve"> </w:t>
      </w:r>
    </w:p>
    <w:p w14:paraId="2618BE99" w14:textId="5DA27201" w:rsidR="00367B3F" w:rsidRDefault="00367B3F" w:rsidP="00367B3F">
      <w:pPr>
        <w:pStyle w:val="Kapitola"/>
      </w:pPr>
      <w:bookmarkStart w:id="21" w:name="_Toc67146113"/>
      <w:r>
        <w:lastRenderedPageBreak/>
        <w:t>Framework Laravel</w:t>
      </w:r>
      <w:bookmarkEnd w:id="21"/>
    </w:p>
    <w:p w14:paraId="3BFC7B70" w14:textId="60C7D9C1" w:rsidR="00D24173" w:rsidRDefault="00D24173" w:rsidP="00D24173">
      <w:pPr>
        <w:pStyle w:val="Sta"/>
      </w:pPr>
      <w:r>
        <w:t>Díky frameworku Laravel bylo vytvoření celé práce jednodušší a jeho funkce ušetřily spoustu času. Jde o lepší řešení i do budoucna, protože je kód přehlednější – lépe se v něm tedy vyzná i někdo jiný, kdo by ho chtěl v budoucnu upravovat.</w:t>
      </w:r>
      <w:r w:rsidR="004F4D39">
        <w:t xml:space="preserve"> Laravel je MVC framework, to znamená že používá architekturu Model-View-Controller. Díky takovému rozdělení dokáže aplikace rozlišit jednotlivé logické části.</w:t>
      </w:r>
    </w:p>
    <w:p w14:paraId="78DDAD3D" w14:textId="331C729D" w:rsidR="00D2754E" w:rsidRDefault="00D2754E" w:rsidP="00D2754E">
      <w:pPr>
        <w:pStyle w:val="Podkapitola"/>
      </w:pPr>
      <w:bookmarkStart w:id="22" w:name="_Toc67146114"/>
      <w:r>
        <w:t>Controller</w:t>
      </w:r>
      <w:bookmarkEnd w:id="22"/>
    </w:p>
    <w:p w14:paraId="6565C8C6" w14:textId="5755ACE0" w:rsidR="00D2754E" w:rsidRDefault="00D2754E" w:rsidP="00D2754E">
      <w:pPr>
        <w:pStyle w:val="Sta"/>
      </w:pPr>
      <w:r>
        <w:t>Stará se o komunikaci uživatele s aplikací. Přichází do něj požadavky od routeru na jednotlivé funkce. Tyto funkce zpracují uživatelův požadavek a předají ho do View, který</w:t>
      </w:r>
      <w:r w:rsidR="00C113C3">
        <w:t xml:space="preserve"> se</w:t>
      </w:r>
      <w:r>
        <w:t xml:space="preserve"> vrací uživateli jako výsledek. </w:t>
      </w:r>
      <w:r w:rsidR="009748DB">
        <w:t xml:space="preserve">V aplikaci </w:t>
      </w:r>
      <w:r w:rsidR="00A24F89">
        <w:t>používám</w:t>
      </w:r>
      <w:r w:rsidR="009748DB">
        <w:t xml:space="preserve"> logiku, že každý View má svůj Controller s příslušnými metodami pro zpracování </w:t>
      </w:r>
      <w:r w:rsidR="008D2B30">
        <w:t>dat.</w:t>
      </w:r>
      <w:r w:rsidR="00C113C3">
        <w:t xml:space="preserve"> Controller obsahuje až stovky řádků kódu a až desítky metod pro zpracování dat.</w:t>
      </w:r>
    </w:p>
    <w:p w14:paraId="4D072E9B" w14:textId="6AC93800" w:rsidR="00235103" w:rsidRDefault="00235103" w:rsidP="00235103">
      <w:pPr>
        <w:pStyle w:val="Podkapitola"/>
      </w:pPr>
      <w:bookmarkStart w:id="23" w:name="_Toc67146115"/>
      <w:r>
        <w:t>View</w:t>
      </w:r>
      <w:bookmarkEnd w:id="23"/>
    </w:p>
    <w:p w14:paraId="1ED80FE5" w14:textId="0C8BE833" w:rsidR="00224974" w:rsidRDefault="00CF43FC" w:rsidP="00224974">
      <w:pPr>
        <w:pStyle w:val="Sta"/>
      </w:pPr>
      <w:r>
        <w:t xml:space="preserve">Jde o </w:t>
      </w:r>
      <w:r w:rsidR="008D20AB">
        <w:t>B</w:t>
      </w:r>
      <w:r>
        <w:t xml:space="preserve">lade šablonu s HTML kódem. Může dostat od Controlleru nějaká data jako parametry, ty poté zobrazí. Díky </w:t>
      </w:r>
      <w:r w:rsidR="008D20AB">
        <w:t>B</w:t>
      </w:r>
      <w:r>
        <w:t>lade šabloně lze používat v kódu PHP</w:t>
      </w:r>
      <w:r w:rsidR="00E14060">
        <w:t xml:space="preserve"> tagy</w:t>
      </w:r>
      <w:r>
        <w:t xml:space="preserve"> ve zjednodušené formě, která je přehlednější společně s HTML kódem.</w:t>
      </w:r>
      <w:r w:rsidR="00143752">
        <w:t xml:space="preserve"> Lze tedy např. opakovat několikrát HTML kód pomocí cyklů, či používat proměnné bez nutnosti neustále používat tagy, pro označení PHP kódu.</w:t>
      </w:r>
      <w:r>
        <w:t xml:space="preserve"> Blade kód se poté převádí</w:t>
      </w:r>
      <w:r w:rsidR="00E14060">
        <w:t xml:space="preserve"> na čisté PHP</w:t>
      </w:r>
      <w:r w:rsidR="002B3E21">
        <w:t xml:space="preserve">, jde tedy pouze o zjednodušení </w:t>
      </w:r>
      <w:r w:rsidR="0052508B">
        <w:t>psaní a přehlednosti kódu</w:t>
      </w:r>
      <w:r w:rsidR="00E14060">
        <w:t>.</w:t>
      </w:r>
    </w:p>
    <w:p w14:paraId="67C629F3" w14:textId="636D07E8" w:rsidR="00B630A6" w:rsidRDefault="00B630A6" w:rsidP="00B630A6">
      <w:pPr>
        <w:pStyle w:val="Podkapitola"/>
      </w:pPr>
      <w:bookmarkStart w:id="24" w:name="_Toc67146116"/>
      <w:r>
        <w:t>Model</w:t>
      </w:r>
      <w:bookmarkEnd w:id="24"/>
    </w:p>
    <w:p w14:paraId="575A1434" w14:textId="7D2A40CB" w:rsidR="004F4D39" w:rsidRDefault="00B630A6" w:rsidP="00AD1DF8">
      <w:pPr>
        <w:pStyle w:val="Sta"/>
      </w:pPr>
      <w:r>
        <w:t xml:space="preserve">Fungují zpravidla jako zprostředkovatelé připojení k databázi. Logika modelu je taková, že jeden model představuje </w:t>
      </w:r>
      <w:r w:rsidR="00553080">
        <w:t>jednu databázovou tabulku</w:t>
      </w:r>
      <w:r w:rsidR="00744B7F">
        <w:t xml:space="preserve"> a instance tohoto modelu je jeden záznam v této tabulce</w:t>
      </w:r>
      <w:r>
        <w:t>. Když tedy chceme vytvořit nový záznam v databázi, vytvoříme novou instanci modelu</w:t>
      </w:r>
      <w:r w:rsidR="00D93446">
        <w:t>, nastavíme mu parametry</w:t>
      </w:r>
      <w:r>
        <w:t xml:space="preserve"> a použijeme na něj metodu pro uložení. Podobným způsobem se dají i záznamy upravovat, či mazat.</w:t>
      </w:r>
      <w:r w:rsidR="00937050">
        <w:t xml:space="preserve"> V modelu se dají nastavit různé </w:t>
      </w:r>
      <w:r w:rsidR="00F976CD">
        <w:t xml:space="preserve">proměnné, díky kterým lze </w:t>
      </w:r>
      <w:r w:rsidR="006C36B8">
        <w:t xml:space="preserve">měnit připojenou tabulku, způsob </w:t>
      </w:r>
      <w:r w:rsidR="006A2F31">
        <w:t>práce s primárním klíčem atd.</w:t>
      </w:r>
    </w:p>
    <w:p w14:paraId="13101D1E" w14:textId="5B328DBC" w:rsidR="00AD1DF8" w:rsidRDefault="00AD1DF8" w:rsidP="00AD1DF8">
      <w:pPr>
        <w:pStyle w:val="Podkapitola"/>
      </w:pPr>
      <w:bookmarkStart w:id="25" w:name="_Toc67146117"/>
      <w:r>
        <w:lastRenderedPageBreak/>
        <w:t>Routování</w:t>
      </w:r>
      <w:bookmarkEnd w:id="25"/>
    </w:p>
    <w:p w14:paraId="3D743938" w14:textId="4B87105E" w:rsidR="002A0A1F" w:rsidRDefault="002A0A1F" w:rsidP="002A0A1F">
      <w:pPr>
        <w:pStyle w:val="Sta"/>
      </w:pPr>
      <w:r>
        <w:t xml:space="preserve">O to, aby uživatel dostal </w:t>
      </w:r>
      <w:r w:rsidR="0087605D">
        <w:t>data,</w:t>
      </w:r>
      <w:r>
        <w:t xml:space="preserve"> o jaké si žádá se stará soubor „</w:t>
      </w:r>
      <w:proofErr w:type="spellStart"/>
      <w:r>
        <w:t>routes</w:t>
      </w:r>
      <w:proofErr w:type="spellEnd"/>
      <w:r>
        <w:t>/</w:t>
      </w:r>
      <w:proofErr w:type="spellStart"/>
      <w:r>
        <w:t>web.php</w:t>
      </w:r>
      <w:proofErr w:type="spellEnd"/>
      <w:r>
        <w:t xml:space="preserve">“. V něm jsou </w:t>
      </w:r>
      <w:r w:rsidR="0087605D">
        <w:t>vypsané jednotlivé URL adresy aplikace a každá má přiřazenou metodu v Controlleru, která se volá při zadání dané aplikace.</w:t>
      </w:r>
      <w:r w:rsidR="007A5865">
        <w:t xml:space="preserve"> Jsou zde také rozlišené GET a POST metody, podle způsobu předání dat.</w:t>
      </w:r>
      <w:r w:rsidR="005908D4">
        <w:t xml:space="preserve"> Každá </w:t>
      </w:r>
      <w:r w:rsidR="00F242B1">
        <w:t>URL adresa</w:t>
      </w:r>
      <w:r w:rsidR="005908D4">
        <w:t xml:space="preserve"> má také </w:t>
      </w:r>
      <w:r w:rsidR="00597436">
        <w:t>své</w:t>
      </w:r>
      <w:r w:rsidR="005908D4">
        <w:t xml:space="preserve"> jméno</w:t>
      </w:r>
      <w:r w:rsidR="00F242B1">
        <w:t>, díky které lze na ni odkazovat přímo přes metodu.</w:t>
      </w:r>
    </w:p>
    <w:p w14:paraId="1636A894" w14:textId="7960FDD6" w:rsidR="00373AAB" w:rsidRDefault="00373AAB" w:rsidP="00373AAB">
      <w:pPr>
        <w:pStyle w:val="Podkapitola"/>
      </w:pPr>
      <w:bookmarkStart w:id="26" w:name="_Toc67146118"/>
      <w:r>
        <w:t>Způsob fungování</w:t>
      </w:r>
      <w:bookmarkEnd w:id="26"/>
    </w:p>
    <w:p w14:paraId="18F6ED29" w14:textId="2BE72021" w:rsidR="008C79FC" w:rsidRPr="008C79FC" w:rsidRDefault="008C79FC" w:rsidP="008C79FC">
      <w:pPr>
        <w:pStyle w:val="Sta"/>
      </w:pPr>
      <w:r>
        <w:t>Uživatel zadá do internetového prohlížeče určitou URL adresu</w:t>
      </w:r>
      <w:r w:rsidR="004B6103">
        <w:t>. Tyto adresy jsou vypsané v souboru „</w:t>
      </w:r>
      <w:proofErr w:type="spellStart"/>
      <w:r w:rsidR="004B6103">
        <w:t>rout</w:t>
      </w:r>
      <w:r w:rsidR="00762BC0">
        <w:t>e</w:t>
      </w:r>
      <w:r w:rsidR="004B6103">
        <w:t>s</w:t>
      </w:r>
      <w:proofErr w:type="spellEnd"/>
      <w:r w:rsidR="004B6103">
        <w:t>/</w:t>
      </w:r>
      <w:proofErr w:type="spellStart"/>
      <w:r w:rsidR="004B6103">
        <w:t>web.php</w:t>
      </w:r>
      <w:proofErr w:type="spellEnd"/>
      <w:r w:rsidR="004B6103">
        <w:t>“. Podle této adresy se vybere přiřazený Controller a jeho konkrétní metoda. Tato metoda se zavolá</w:t>
      </w:r>
      <w:r w:rsidR="005051CE">
        <w:t>, jako parametr metody lze posílat třídu „</w:t>
      </w:r>
      <w:proofErr w:type="spellStart"/>
      <w:r w:rsidR="005051CE">
        <w:t>Request</w:t>
      </w:r>
      <w:proofErr w:type="spellEnd"/>
      <w:r w:rsidR="005051CE">
        <w:t>“</w:t>
      </w:r>
      <w:r w:rsidR="00730DBA">
        <w:t xml:space="preserve"> – to se používá např. v případě vyřizování výsledku formuláře.</w:t>
      </w:r>
      <w:r w:rsidR="00FE6FEF">
        <w:t xml:space="preserve"> Metoda v Controlleru zpracuje data např. použitím Modelů</w:t>
      </w:r>
      <w:r w:rsidR="002C321C">
        <w:t xml:space="preserve"> a vrací View (blade šablonu)</w:t>
      </w:r>
      <w:r w:rsidR="0079393B">
        <w:t xml:space="preserve">. Do </w:t>
      </w:r>
      <w:r w:rsidR="00042183">
        <w:t>V</w:t>
      </w:r>
      <w:r w:rsidR="0079393B">
        <w:t xml:space="preserve">iew </w:t>
      </w:r>
      <w:r w:rsidR="007138A2">
        <w:t xml:space="preserve">lze </w:t>
      </w:r>
      <w:r w:rsidR="0079393B">
        <w:t>také přidat nějaké parametry</w:t>
      </w:r>
      <w:r w:rsidR="00561758">
        <w:t>, jako např. pole prvků</w:t>
      </w:r>
      <w:r w:rsidR="00CF5FF8">
        <w:t>, přes které se poté</w:t>
      </w:r>
      <w:r w:rsidR="0045618C">
        <w:t xml:space="preserve"> např.</w:t>
      </w:r>
      <w:r w:rsidR="00CF5FF8">
        <w:t xml:space="preserve"> iterovat</w:t>
      </w:r>
      <w:r w:rsidR="00145FE0">
        <w:t xml:space="preserve"> </w:t>
      </w:r>
      <w:r w:rsidR="00CF5FF8">
        <w:t>cyklem</w:t>
      </w:r>
      <w:r w:rsidR="00145FE0">
        <w:t xml:space="preserve"> </w:t>
      </w:r>
      <w:proofErr w:type="spellStart"/>
      <w:r w:rsidR="00145FE0">
        <w:t>foreach</w:t>
      </w:r>
      <w:proofErr w:type="spellEnd"/>
      <w:r w:rsidR="00CF5FF8">
        <w:t>.</w:t>
      </w:r>
    </w:p>
    <w:p w14:paraId="6C01D130" w14:textId="6140A4AE" w:rsidR="007A5865" w:rsidRDefault="00311D15" w:rsidP="00553080">
      <w:pPr>
        <w:pStyle w:val="Podkapitola"/>
      </w:pPr>
      <w:bookmarkStart w:id="27" w:name="_Toc67146119"/>
      <w:r>
        <w:t>Příkazy</w:t>
      </w:r>
      <w:bookmarkEnd w:id="27"/>
    </w:p>
    <w:p w14:paraId="07FA7E95" w14:textId="44980F84" w:rsidR="00311D15" w:rsidRDefault="00311D15" w:rsidP="00311D15">
      <w:pPr>
        <w:pStyle w:val="Sta"/>
      </w:pPr>
      <w:r>
        <w:t xml:space="preserve">Celý Laravel se spouští a ovládá přes příkazy v příkazové řádce. Pro zjednodušení používání </w:t>
      </w:r>
      <w:r w:rsidR="00B055C4">
        <w:t xml:space="preserve">umožňuje </w:t>
      </w:r>
      <w:r w:rsidR="00825F21">
        <w:t>framework i</w:t>
      </w:r>
      <w:r>
        <w:t xml:space="preserve"> vytvoř</w:t>
      </w:r>
      <w:r w:rsidR="00825F21">
        <w:t>ení</w:t>
      </w:r>
      <w:r>
        <w:t xml:space="preserve"> </w:t>
      </w:r>
      <w:r w:rsidR="00232D3B">
        <w:t>vlastních</w:t>
      </w:r>
      <w:r>
        <w:t xml:space="preserve"> příkaz</w:t>
      </w:r>
      <w:r w:rsidR="00825F21">
        <w:t>ů</w:t>
      </w:r>
      <w:r w:rsidR="00ED57B4">
        <w:t xml:space="preserve">. V aplikaci jsem vytvořil </w:t>
      </w:r>
      <w:r w:rsidR="00825F21">
        <w:t xml:space="preserve">celkem </w:t>
      </w:r>
      <w:r w:rsidR="000B0CC8">
        <w:t>3</w:t>
      </w:r>
      <w:r w:rsidR="00825F21">
        <w:t xml:space="preserve"> </w:t>
      </w:r>
      <w:r w:rsidR="000B0CC8">
        <w:t>nové příkazy</w:t>
      </w:r>
      <w:r w:rsidR="00825F21">
        <w:t>.</w:t>
      </w:r>
    </w:p>
    <w:p w14:paraId="3ADA08AE" w14:textId="50B814F6" w:rsidR="00825F21" w:rsidRPr="00C34AD4" w:rsidRDefault="00E76B04" w:rsidP="00825F21">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generate:tags</w:t>
      </w:r>
      <w:proofErr w:type="spellEnd"/>
      <w:proofErr w:type="gramEnd"/>
    </w:p>
    <w:p w14:paraId="0177ED4F" w14:textId="68A6A878" w:rsidR="00825F21" w:rsidRPr="00C34AD4" w:rsidRDefault="00575602" w:rsidP="00825F21">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00036E52" w:rsidRPr="00C34AD4">
        <w:rPr>
          <w:rFonts w:ascii="Consolas" w:hAnsi="Consolas"/>
        </w:rPr>
        <w:t xml:space="preserve"> </w:t>
      </w:r>
      <w:proofErr w:type="spellStart"/>
      <w:proofErr w:type="gramStart"/>
      <w:r w:rsidR="00036E52" w:rsidRPr="00C34AD4">
        <w:rPr>
          <w:rFonts w:ascii="Consolas" w:hAnsi="Consolas"/>
        </w:rPr>
        <w:t>fill:units</w:t>
      </w:r>
      <w:proofErr w:type="spellEnd"/>
      <w:proofErr w:type="gramEnd"/>
    </w:p>
    <w:p w14:paraId="30570559" w14:textId="15CD03AB" w:rsidR="00575602" w:rsidRPr="00C34AD4" w:rsidRDefault="00036E52" w:rsidP="00575602">
      <w:pPr>
        <w:pStyle w:val="Sta"/>
        <w:numPr>
          <w:ilvl w:val="0"/>
          <w:numId w:val="23"/>
        </w:numPr>
        <w:rPr>
          <w:rFonts w:ascii="Consolas" w:hAnsi="Consolas"/>
        </w:rPr>
      </w:pP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fill:dimensions</w:t>
      </w:r>
      <w:proofErr w:type="spellEnd"/>
      <w:proofErr w:type="gramEnd"/>
    </w:p>
    <w:p w14:paraId="7E5EB748" w14:textId="0C71AA1E" w:rsidR="00BA6C73" w:rsidRDefault="00BA6C73" w:rsidP="00575602">
      <w:pPr>
        <w:pStyle w:val="Sta"/>
      </w:pPr>
      <w:r>
        <w:t>Tyto příkazy lze volat přímo z konzole a Laravel poskytuje</w:t>
      </w:r>
      <w:r w:rsidR="00294F0B">
        <w:t xml:space="preserve"> pomocný</w:t>
      </w:r>
      <w:r>
        <w:t xml:space="preserve"> příkaz na vygenerování šablony pro vytvoření vlastního příkazu.</w:t>
      </w:r>
    </w:p>
    <w:p w14:paraId="272C7492" w14:textId="5EB2563B" w:rsidR="00C34AD4" w:rsidRDefault="00C34AD4" w:rsidP="00C34AD4">
      <w:pPr>
        <w:pStyle w:val="Podpodkapitola"/>
      </w:pPr>
      <w:bookmarkStart w:id="28" w:name="_Toc67146120"/>
      <w:r>
        <w:t>Příkaz na generování štítků</w:t>
      </w:r>
      <w:bookmarkEnd w:id="28"/>
    </w:p>
    <w:p w14:paraId="7AA30380" w14:textId="353BA8AA" w:rsidR="00C34AD4" w:rsidRDefault="00C34AD4" w:rsidP="00C34AD4">
      <w:pPr>
        <w:pStyle w:val="Sta"/>
      </w:pPr>
      <w:r>
        <w:t>Příkaz „</w:t>
      </w:r>
      <w:proofErr w:type="spellStart"/>
      <w:r w:rsidRPr="00C34AD4">
        <w:rPr>
          <w:rFonts w:ascii="Consolas" w:hAnsi="Consolas"/>
        </w:rPr>
        <w:t>php</w:t>
      </w:r>
      <w:proofErr w:type="spellEnd"/>
      <w:r w:rsidRPr="00C34AD4">
        <w:rPr>
          <w:rFonts w:ascii="Consolas" w:hAnsi="Consolas"/>
        </w:rPr>
        <w:t xml:space="preserve"> </w:t>
      </w:r>
      <w:proofErr w:type="spellStart"/>
      <w:r w:rsidRPr="00C34AD4">
        <w:rPr>
          <w:rFonts w:ascii="Consolas" w:hAnsi="Consolas"/>
        </w:rPr>
        <w:t>artisan</w:t>
      </w:r>
      <w:proofErr w:type="spellEnd"/>
      <w:r w:rsidRPr="00C34AD4">
        <w:rPr>
          <w:rFonts w:ascii="Consolas" w:hAnsi="Consolas"/>
        </w:rPr>
        <w:t xml:space="preserve"> </w:t>
      </w:r>
      <w:proofErr w:type="spellStart"/>
      <w:proofErr w:type="gramStart"/>
      <w:r w:rsidRPr="00C34AD4">
        <w:rPr>
          <w:rFonts w:ascii="Consolas" w:hAnsi="Consolas"/>
        </w:rPr>
        <w:t>generate:tags</w:t>
      </w:r>
      <w:proofErr w:type="spellEnd"/>
      <w:proofErr w:type="gramEnd"/>
      <w:r>
        <w:t xml:space="preserve">“ je v aplikaci použit </w:t>
      </w:r>
      <w:r w:rsidR="00FC4B71">
        <w:t>pro generování</w:t>
      </w:r>
      <w:r w:rsidR="00294BA0">
        <w:t xml:space="preserve"> textových souborů</w:t>
      </w:r>
      <w:r w:rsidR="00D20399">
        <w:t>, které lze poté poslat do tiskárny</w:t>
      </w:r>
      <w:r w:rsidR="00440DEE">
        <w:t xml:space="preserve">. Používají speciální formát </w:t>
      </w:r>
      <w:r w:rsidR="004D1C03">
        <w:t>zapsání</w:t>
      </w:r>
      <w:r w:rsidR="00F10A06">
        <w:t xml:space="preserve"> jednotlivých řádků</w:t>
      </w:r>
      <w:r w:rsidR="00160904">
        <w:t xml:space="preserve"> a jsou využity pro tisk štítků se souřadnicí šuplíku, který</w:t>
      </w:r>
      <w:r w:rsidR="00990AE9">
        <w:t xml:space="preserve"> má</w:t>
      </w:r>
      <w:r w:rsidR="00160904">
        <w:t xml:space="preserve"> každý šuplík na své zadní straně. Tento způsob označování šuplíků je použit, aby se při odebrání několika </w:t>
      </w:r>
      <w:r w:rsidR="00160904">
        <w:lastRenderedPageBreak/>
        <w:t xml:space="preserve">šuplíku ze stěny poté nevracely na špatné místo. </w:t>
      </w:r>
      <w:r w:rsidR="005A21E3">
        <w:t>Příkaz vygeneruje textové soubory pro všechny skříňky na stěně, lze ovšem vygenerovat i textový soubor pro každou skříňku zvlášť – v sekci „Grafické zobrazení“.</w:t>
      </w:r>
    </w:p>
    <w:p w14:paraId="4C4AC350" w14:textId="370B5EE8" w:rsidR="001B47D7" w:rsidRDefault="001B47D7" w:rsidP="001B47D7">
      <w:pPr>
        <w:pStyle w:val="Podpodkapitola"/>
      </w:pPr>
      <w:bookmarkStart w:id="29" w:name="_Toc67146121"/>
      <w:r>
        <w:t>Příkaz</w:t>
      </w:r>
      <w:r w:rsidR="009E205D">
        <w:t>y</w:t>
      </w:r>
      <w:r>
        <w:t xml:space="preserve"> pro </w:t>
      </w:r>
      <w:r w:rsidR="009E205D">
        <w:t>prvotní naplnění tabulek</w:t>
      </w:r>
      <w:bookmarkEnd w:id="29"/>
    </w:p>
    <w:p w14:paraId="4A44CD7C" w14:textId="08DA6671" w:rsidR="003A1EBC" w:rsidRPr="003A1EBC" w:rsidRDefault="003A1EBC" w:rsidP="003A1EBC">
      <w:pPr>
        <w:pStyle w:val="Sta"/>
      </w:pPr>
      <w:r>
        <w:t>Příkazy „</w:t>
      </w:r>
      <w:proofErr w:type="spellStart"/>
      <w:r w:rsidRPr="003A1EBC">
        <w:rPr>
          <w:rFonts w:ascii="Consolas" w:hAnsi="Consolas"/>
        </w:rPr>
        <w:t>php</w:t>
      </w:r>
      <w:proofErr w:type="spellEnd"/>
      <w:r w:rsidRPr="003A1EBC">
        <w:rPr>
          <w:rFonts w:ascii="Consolas" w:hAnsi="Consolas"/>
        </w:rPr>
        <w:t xml:space="preserve"> </w:t>
      </w:r>
      <w:proofErr w:type="spellStart"/>
      <w:r w:rsidRPr="003A1EBC">
        <w:rPr>
          <w:rFonts w:ascii="Consolas" w:hAnsi="Consolas"/>
        </w:rPr>
        <w:t>artisan</w:t>
      </w:r>
      <w:proofErr w:type="spellEnd"/>
      <w:r w:rsidRPr="003A1EBC">
        <w:rPr>
          <w:rFonts w:ascii="Consolas" w:hAnsi="Consolas"/>
        </w:rPr>
        <w:t xml:space="preserve"> </w:t>
      </w:r>
      <w:proofErr w:type="spellStart"/>
      <w:proofErr w:type="gramStart"/>
      <w:r w:rsidRPr="003A1EBC">
        <w:rPr>
          <w:rFonts w:ascii="Consolas" w:hAnsi="Consolas"/>
        </w:rPr>
        <w:t>fill:units</w:t>
      </w:r>
      <w:proofErr w:type="spellEnd"/>
      <w:proofErr w:type="gramEnd"/>
      <w:r>
        <w:t>“ a „</w:t>
      </w:r>
      <w:proofErr w:type="spellStart"/>
      <w:r w:rsidRPr="003A1EBC">
        <w:rPr>
          <w:rFonts w:ascii="Consolas" w:hAnsi="Consolas"/>
        </w:rPr>
        <w:t>php</w:t>
      </w:r>
      <w:proofErr w:type="spellEnd"/>
      <w:r w:rsidRPr="003A1EBC">
        <w:rPr>
          <w:rFonts w:ascii="Consolas" w:hAnsi="Consolas"/>
        </w:rPr>
        <w:t xml:space="preserve"> </w:t>
      </w:r>
      <w:proofErr w:type="spellStart"/>
      <w:r w:rsidRPr="003A1EBC">
        <w:rPr>
          <w:rFonts w:ascii="Consolas" w:hAnsi="Consolas"/>
        </w:rPr>
        <w:t>artisan</w:t>
      </w:r>
      <w:proofErr w:type="spellEnd"/>
      <w:r w:rsidRPr="003A1EBC">
        <w:rPr>
          <w:rFonts w:ascii="Consolas" w:hAnsi="Consolas"/>
        </w:rPr>
        <w:t xml:space="preserve"> </w:t>
      </w:r>
      <w:proofErr w:type="spellStart"/>
      <w:r w:rsidRPr="003A1EBC">
        <w:rPr>
          <w:rFonts w:ascii="Consolas" w:hAnsi="Consolas"/>
        </w:rPr>
        <w:t>fill:dimensions</w:t>
      </w:r>
      <w:proofErr w:type="spellEnd"/>
      <w:r>
        <w:t>“ se používají pro naplnění dat do tabulek</w:t>
      </w:r>
      <w:r w:rsidR="007D6F1A">
        <w:t xml:space="preserve"> v databázi. Prakticky jde o vytvoření prázdných šuplíků</w:t>
      </w:r>
      <w:r w:rsidR="006045C7">
        <w:t xml:space="preserve">. Tyto příkazy je nutné provést při prvotním nasazení aplikace, protože jinak aplikace popírá logiku šuplíků </w:t>
      </w:r>
      <w:r w:rsidR="00C458B9">
        <w:t>–</w:t>
      </w:r>
      <w:r w:rsidR="006045C7">
        <w:t xml:space="preserve"> </w:t>
      </w:r>
      <w:r w:rsidR="00C458B9">
        <w:t xml:space="preserve">na stěně vždy jsou, i když jsou prázdné. </w:t>
      </w:r>
      <w:r w:rsidR="00FC63AC">
        <w:t xml:space="preserve">Nejdříve se zadává příkaz, který podle parametrů naplní tabulku </w:t>
      </w:r>
      <w:proofErr w:type="spellStart"/>
      <w:r w:rsidR="00FC63AC">
        <w:t>dimensions</w:t>
      </w:r>
      <w:proofErr w:type="spellEnd"/>
      <w:r w:rsidR="00FC63AC">
        <w:t xml:space="preserve"> danými rozměry. </w:t>
      </w:r>
      <w:r w:rsidR="006510DF">
        <w:t>Poté druhý příkaz</w:t>
      </w:r>
      <w:r w:rsidR="00684301">
        <w:t xml:space="preserve"> nejdříve přečte data z tabulky </w:t>
      </w:r>
      <w:proofErr w:type="spellStart"/>
      <w:r w:rsidR="00684301">
        <w:t>dimensions</w:t>
      </w:r>
      <w:proofErr w:type="spellEnd"/>
      <w:r w:rsidR="00514330">
        <w:t xml:space="preserve"> a </w:t>
      </w:r>
      <w:r w:rsidR="00684301">
        <w:t>podle daných rozměrů vygeneruje určitý počet prázdných šuplíků</w:t>
      </w:r>
      <w:r w:rsidR="00686F5B">
        <w:t>.</w:t>
      </w:r>
    </w:p>
    <w:p w14:paraId="7BA020E4" w14:textId="2F6E8AA9" w:rsidR="00974B20" w:rsidRDefault="00974B20" w:rsidP="00974B20">
      <w:pPr>
        <w:pStyle w:val="Kapitola"/>
      </w:pPr>
      <w:bookmarkStart w:id="30" w:name="_Toc67146122"/>
      <w:r>
        <w:lastRenderedPageBreak/>
        <w:t>Databáze</w:t>
      </w:r>
      <w:bookmarkEnd w:id="30"/>
    </w:p>
    <w:p w14:paraId="3ECA3097" w14:textId="32D76EB5" w:rsidR="00974B20" w:rsidRPr="00974B20" w:rsidRDefault="00974B20" w:rsidP="00974B20">
      <w:pPr>
        <w:pStyle w:val="Sta"/>
      </w:pPr>
      <w:r>
        <w:t xml:space="preserve">Pro ukládání dat využívám </w:t>
      </w:r>
      <w:proofErr w:type="spellStart"/>
      <w:r>
        <w:t>MySQ</w:t>
      </w:r>
      <w:r w:rsidR="005F7D3B">
        <w:t>L</w:t>
      </w:r>
      <w:proofErr w:type="spellEnd"/>
      <w:r w:rsidR="005F7D3B">
        <w:t xml:space="preserve">, na jejich správu poté </w:t>
      </w:r>
      <w:proofErr w:type="spellStart"/>
      <w:r w:rsidR="005F7D3B">
        <w:t>phpMyAdmin</w:t>
      </w:r>
      <w:proofErr w:type="spellEnd"/>
      <w:r w:rsidR="005F7D3B">
        <w:t xml:space="preserve"> na lokálním serveru a </w:t>
      </w:r>
      <w:proofErr w:type="spellStart"/>
      <w:r w:rsidR="005F7D3B">
        <w:t>MySQL</w:t>
      </w:r>
      <w:proofErr w:type="spellEnd"/>
      <w:r w:rsidR="005F7D3B">
        <w:t xml:space="preserve"> </w:t>
      </w:r>
      <w:proofErr w:type="spellStart"/>
      <w:r w:rsidR="005F7D3B">
        <w:t>Workbench</w:t>
      </w:r>
      <w:proofErr w:type="spellEnd"/>
      <w:r w:rsidR="005F7D3B">
        <w:t xml:space="preserve"> pro připojování k produkčnímu serveru. </w:t>
      </w:r>
      <w:r w:rsidR="00D34BF0">
        <w:t xml:space="preserve">Tento systém jsem zvolil především z důvodu jeho velké rozšířenosti a jednoduchosti. </w:t>
      </w:r>
    </w:p>
    <w:p w14:paraId="52514896" w14:textId="093741EB" w:rsidR="00974B20" w:rsidRDefault="0062026C" w:rsidP="00974B20">
      <w:pPr>
        <w:pStyle w:val="Podkapitola"/>
      </w:pPr>
      <w:bookmarkStart w:id="31" w:name="_Toc67146123"/>
      <w:r>
        <w:t>Obecná s</w:t>
      </w:r>
      <w:r w:rsidR="00974B20">
        <w:t>truktura</w:t>
      </w:r>
      <w:r w:rsidR="00F10248">
        <w:t xml:space="preserve"> databáze</w:t>
      </w:r>
      <w:bookmarkEnd w:id="31"/>
    </w:p>
    <w:p w14:paraId="77FDD38A" w14:textId="1DC5C451" w:rsidR="00005293" w:rsidRDefault="00005293" w:rsidP="00005293">
      <w:pPr>
        <w:pStyle w:val="Sta"/>
      </w:pPr>
      <w:r>
        <w:t xml:space="preserve">V aplikaci jsou použité dvě databáze. Jedna z toho je </w:t>
      </w:r>
      <w:r w:rsidR="007C6A73">
        <w:t xml:space="preserve">interní firemní databáze se skladovými kartami součástek, kterou používám pouze </w:t>
      </w:r>
      <w:r w:rsidR="009F597C">
        <w:t>pro</w:t>
      </w:r>
      <w:r w:rsidR="007C6A73">
        <w:t xml:space="preserve"> čtení (</w:t>
      </w:r>
      <w:r w:rsidR="006D349F">
        <w:t>na</w:t>
      </w:r>
      <w:r w:rsidR="007C6A73">
        <w:t xml:space="preserve"> zjednodušení vyhledávání). Druhá databáze obsahuje data aplikace, ta byla vytvořena mnou a aplikace do ní zapisuje i z ní čte. </w:t>
      </w:r>
      <w:r w:rsidR="00905408">
        <w:t xml:space="preserve">Obsahuje celkem </w:t>
      </w:r>
      <w:r w:rsidR="006F41C7">
        <w:t>9</w:t>
      </w:r>
      <w:r w:rsidR="00103842">
        <w:t xml:space="preserve"> tabulek</w:t>
      </w:r>
      <w:r w:rsidR="00776271">
        <w:t xml:space="preserve">. 3 z toho jsou </w:t>
      </w:r>
      <w:r w:rsidR="001520CD">
        <w:t>společné pro celou aplikaci</w:t>
      </w:r>
      <w:r w:rsidR="00F40BC0">
        <w:t xml:space="preserve"> (</w:t>
      </w:r>
      <w:proofErr w:type="spellStart"/>
      <w:r w:rsidR="00F40BC0" w:rsidRPr="00F40BC0">
        <w:rPr>
          <w:b/>
          <w:bCs/>
        </w:rPr>
        <w:t>users</w:t>
      </w:r>
      <w:proofErr w:type="spellEnd"/>
      <w:r w:rsidR="00F40BC0" w:rsidRPr="00F40BC0">
        <w:rPr>
          <w:b/>
          <w:bCs/>
        </w:rPr>
        <w:t xml:space="preserve">, </w:t>
      </w:r>
      <w:proofErr w:type="spellStart"/>
      <w:r w:rsidR="00F40BC0" w:rsidRPr="00F40BC0">
        <w:rPr>
          <w:b/>
          <w:bCs/>
        </w:rPr>
        <w:t>saved_units</w:t>
      </w:r>
      <w:proofErr w:type="spellEnd"/>
      <w:r w:rsidR="00F40BC0" w:rsidRPr="00F40BC0">
        <w:rPr>
          <w:b/>
          <w:bCs/>
        </w:rPr>
        <w:t xml:space="preserve">, </w:t>
      </w:r>
      <w:proofErr w:type="spellStart"/>
      <w:r w:rsidR="00F40BC0" w:rsidRPr="00F40BC0">
        <w:rPr>
          <w:b/>
          <w:bCs/>
        </w:rPr>
        <w:t>storage_units</w:t>
      </w:r>
      <w:proofErr w:type="spellEnd"/>
      <w:r w:rsidR="00F40BC0">
        <w:t>)</w:t>
      </w:r>
      <w:r w:rsidR="001520CD">
        <w:t>, 3</w:t>
      </w:r>
      <w:r w:rsidR="00776271">
        <w:t xml:space="preserve"> </w:t>
      </w:r>
      <w:r w:rsidR="00F40BC0">
        <w:t>jsou jen pro část aplikace „Servis“ (</w:t>
      </w:r>
      <w:proofErr w:type="spellStart"/>
      <w:r w:rsidR="00F40BC0" w:rsidRPr="00F40BC0">
        <w:rPr>
          <w:b/>
          <w:bCs/>
        </w:rPr>
        <w:t>servis_dimensions</w:t>
      </w:r>
      <w:proofErr w:type="spellEnd"/>
      <w:r w:rsidR="00F40BC0" w:rsidRPr="00F40BC0">
        <w:rPr>
          <w:b/>
          <w:bCs/>
        </w:rPr>
        <w:t xml:space="preserve">, </w:t>
      </w:r>
      <w:proofErr w:type="spellStart"/>
      <w:r w:rsidR="00F40BC0" w:rsidRPr="00F40BC0">
        <w:rPr>
          <w:b/>
          <w:bCs/>
        </w:rPr>
        <w:t>servis_reported_units</w:t>
      </w:r>
      <w:proofErr w:type="spellEnd"/>
      <w:r w:rsidR="00F40BC0" w:rsidRPr="00F40BC0">
        <w:rPr>
          <w:b/>
          <w:bCs/>
        </w:rPr>
        <w:t xml:space="preserve">, </w:t>
      </w:r>
      <w:proofErr w:type="spellStart"/>
      <w:r w:rsidR="00F40BC0" w:rsidRPr="00F40BC0">
        <w:rPr>
          <w:b/>
          <w:bCs/>
        </w:rPr>
        <w:t>servis_units</w:t>
      </w:r>
      <w:proofErr w:type="spellEnd"/>
      <w:r w:rsidR="00F40BC0">
        <w:t>) a 3 jsou jen pro část aplikace „Prototypová dílna vývoje“ (</w:t>
      </w:r>
      <w:proofErr w:type="spellStart"/>
      <w:r w:rsidR="00F40BC0" w:rsidRPr="00F40BC0">
        <w:rPr>
          <w:b/>
          <w:bCs/>
        </w:rPr>
        <w:t>dimensions</w:t>
      </w:r>
      <w:proofErr w:type="spellEnd"/>
      <w:r w:rsidR="00F40BC0" w:rsidRPr="00F40BC0">
        <w:rPr>
          <w:b/>
          <w:bCs/>
        </w:rPr>
        <w:t xml:space="preserve">, </w:t>
      </w:r>
      <w:proofErr w:type="spellStart"/>
      <w:r w:rsidR="00F40BC0" w:rsidRPr="00F40BC0">
        <w:rPr>
          <w:b/>
          <w:bCs/>
        </w:rPr>
        <w:t>reported_units</w:t>
      </w:r>
      <w:proofErr w:type="spellEnd"/>
      <w:r w:rsidR="00F40BC0" w:rsidRPr="00F40BC0">
        <w:rPr>
          <w:b/>
          <w:bCs/>
        </w:rPr>
        <w:t xml:space="preserve">, </w:t>
      </w:r>
      <w:proofErr w:type="spellStart"/>
      <w:r w:rsidR="00F40BC0" w:rsidRPr="00F40BC0">
        <w:rPr>
          <w:b/>
          <w:bCs/>
        </w:rPr>
        <w:t>units</w:t>
      </w:r>
      <w:proofErr w:type="spellEnd"/>
      <w:r w:rsidR="00F40BC0">
        <w:t>).</w:t>
      </w:r>
    </w:p>
    <w:p w14:paraId="2686F378" w14:textId="509E9BB7" w:rsidR="005C0E10" w:rsidRDefault="005C0E10" w:rsidP="005C0E10">
      <w:pPr>
        <w:pStyle w:val="Podkapitola"/>
      </w:pPr>
      <w:bookmarkStart w:id="32" w:name="_Toc67146124"/>
      <w:r>
        <w:t>Konkrétní struktura tabulek</w:t>
      </w:r>
      <w:bookmarkEnd w:id="32"/>
    </w:p>
    <w:p w14:paraId="6FC8AD38" w14:textId="4709135E" w:rsidR="005C0E10" w:rsidRDefault="005C0E10" w:rsidP="005C0E10">
      <w:pPr>
        <w:pStyle w:val="Sta"/>
      </w:pPr>
      <w:r>
        <w:t xml:space="preserve">Všechny tabulky, </w:t>
      </w:r>
      <w:r w:rsidR="00AA4B8B">
        <w:t>ve kterých se může vyskytnout více řádků se stejnými daty</w:t>
      </w:r>
      <w:r>
        <w:t xml:space="preserve">, obsahují </w:t>
      </w:r>
      <w:r w:rsidR="00AA4B8B">
        <w:t xml:space="preserve">pro jednodušší vybírání dat </w:t>
      </w:r>
      <w:r w:rsidR="00A17373">
        <w:t xml:space="preserve">sloupec s primárním </w:t>
      </w:r>
      <w:r w:rsidR="00AA4B8B">
        <w:t xml:space="preserve">unikátním </w:t>
      </w:r>
      <w:r w:rsidR="00A17373">
        <w:t>klíčem, který se jmenuje „id“.</w:t>
      </w:r>
      <w:r w:rsidR="00D24C41">
        <w:t xml:space="preserve"> Tento sloupec se nenastavuje ručně, ale má vlastnost „</w:t>
      </w:r>
      <w:r w:rsidR="008A65E6">
        <w:t>AUTO_INCREMENT</w:t>
      </w:r>
      <w:r w:rsidR="00D24C41">
        <w:t>“ – o jeho nastavování se tedy stará samo SQL</w:t>
      </w:r>
      <w:r w:rsidR="002830C7">
        <w:t>, a to tím způsobem, že ho zvýší o 1 při každé nově vytvořené položce. Díky tomu bude pokaždé vytvořeno nové unikátní číslo pro identifikaci řádků.</w:t>
      </w:r>
      <w:r w:rsidR="00DE142D">
        <w:t xml:space="preserve"> Jednotlivé sloupce mají poté nastaven konkrétní datový typ, podle typu jeho obsahu</w:t>
      </w:r>
      <w:r w:rsidR="00353113">
        <w:t>, popř. i výchozí hodnotu a informaci, zda může být sloupec nulový.</w:t>
      </w:r>
    </w:p>
    <w:p w14:paraId="4238E2FA" w14:textId="4C1C5A34" w:rsidR="006D349F" w:rsidRDefault="006D349F" w:rsidP="005C0E10">
      <w:pPr>
        <w:pStyle w:val="Sta"/>
      </w:pPr>
      <w:r>
        <w:t xml:space="preserve">V tabulce pro uživatele jsou dva sloupce, které určují uživatelovu roli. </w:t>
      </w:r>
      <w:r w:rsidR="00B8002F">
        <w:t xml:space="preserve">Sloupce jsou dva kvůli rozdělení aplikace na části. </w:t>
      </w:r>
      <w:r w:rsidR="000D59CC">
        <w:t xml:space="preserve">Možné hodnoty jsou buď normální uživatel </w:t>
      </w:r>
      <w:r w:rsidR="00331400">
        <w:t xml:space="preserve">(hodnota 1), nebo administrátor (hodnota 2). Administrátor </w:t>
      </w:r>
      <w:r w:rsidR="002479FF">
        <w:t>má oproti normálnímu uživateli rozšířené funkce</w:t>
      </w:r>
      <w:r w:rsidR="003976A6">
        <w:t xml:space="preserve"> a přístup do administrace.</w:t>
      </w:r>
    </w:p>
    <w:p w14:paraId="2022E0AA" w14:textId="4A06B7F3" w:rsidR="00383BD6" w:rsidRDefault="00383BD6" w:rsidP="005C0E10">
      <w:pPr>
        <w:pStyle w:val="Sta"/>
      </w:pPr>
      <w:r>
        <w:t xml:space="preserve">Výjimkou jsou tabulky </w:t>
      </w:r>
      <w:proofErr w:type="spellStart"/>
      <w:r w:rsidRPr="00383BD6">
        <w:rPr>
          <w:b/>
          <w:bCs/>
        </w:rPr>
        <w:t>dimensions</w:t>
      </w:r>
      <w:proofErr w:type="spellEnd"/>
      <w:r>
        <w:t xml:space="preserve"> a </w:t>
      </w:r>
      <w:proofErr w:type="spellStart"/>
      <w:r w:rsidRPr="00383BD6">
        <w:rPr>
          <w:b/>
          <w:bCs/>
        </w:rPr>
        <w:t>servis_dimensions</w:t>
      </w:r>
      <w:proofErr w:type="spellEnd"/>
      <w:r>
        <w:t xml:space="preserve">, které </w:t>
      </w:r>
      <w:r w:rsidR="00015015">
        <w:t>obsahují pouze jeden řádek</w:t>
      </w:r>
      <w:r w:rsidR="008B0BEF">
        <w:t>. Tyto tabulky slouží pro uložení rozměrů stěny</w:t>
      </w:r>
      <w:r w:rsidR="00B40CD8">
        <w:t xml:space="preserve"> (počet sloupců a řádků)</w:t>
      </w:r>
      <w:r w:rsidR="008B0BEF">
        <w:t>, díky tomu lze aplikaci použít časem i na jinou stěnu, popř stěnu rozšiřovat</w:t>
      </w:r>
      <w:r w:rsidR="00B40CD8">
        <w:t>.</w:t>
      </w:r>
    </w:p>
    <w:p w14:paraId="7ECBC901" w14:textId="775386D1" w:rsidR="00F50EF7" w:rsidRDefault="00F50EF7" w:rsidP="00F50EF7">
      <w:pPr>
        <w:pStyle w:val="Podkapitola"/>
      </w:pPr>
      <w:bookmarkStart w:id="33" w:name="_Toc67146125"/>
      <w:r>
        <w:lastRenderedPageBreak/>
        <w:t>Migrace</w:t>
      </w:r>
      <w:bookmarkEnd w:id="33"/>
    </w:p>
    <w:p w14:paraId="4CA4A0C5" w14:textId="76D0D29B" w:rsidR="00B65AC2" w:rsidRDefault="00F7259C" w:rsidP="00F50EF7">
      <w:pPr>
        <w:pStyle w:val="Sta"/>
      </w:pPr>
      <w:r>
        <w:t xml:space="preserve">Pro bezproblémové nasazení aplikace jsou ve složce </w:t>
      </w:r>
      <w:r w:rsidR="00D431F5">
        <w:t>„database/</w:t>
      </w:r>
      <w:proofErr w:type="spellStart"/>
      <w:r w:rsidR="00D431F5">
        <w:t>migrations</w:t>
      </w:r>
      <w:proofErr w:type="spellEnd"/>
      <w:r w:rsidR="00D431F5">
        <w:t xml:space="preserve">/“ umístěny soubory s migracemi databáze. </w:t>
      </w:r>
      <w:r w:rsidR="00A25437">
        <w:t xml:space="preserve">V nich jsou detailně popsány všechny tabulky, co se mají v databázi vytvořit, jejich datové typy, defaultní hodnoty a další atributy. </w:t>
      </w:r>
      <w:r w:rsidR="00002DBD">
        <w:t>Díky tomu lze migrovat pouze určité tabulky</w:t>
      </w:r>
      <w:r w:rsidR="00E5253F">
        <w:t>. Práce s migracemi taky přidává možnost přehledně migrace vracet (</w:t>
      </w:r>
      <w:proofErr w:type="spellStart"/>
      <w:r w:rsidR="00E5253F">
        <w:t>rollbackovat</w:t>
      </w:r>
      <w:proofErr w:type="spellEnd"/>
      <w:r w:rsidR="00E5253F">
        <w:t>) – díky tomu nemusíme při chybě v jedné tabulce mazat celou databázi, ale stačí pouze poslední migrace.</w:t>
      </w:r>
    </w:p>
    <w:p w14:paraId="6361D4AF" w14:textId="1F232588" w:rsidR="00FF5A6F" w:rsidRDefault="00353BBE" w:rsidP="00FF5A6F">
      <w:pPr>
        <w:pStyle w:val="Kapitola"/>
      </w:pPr>
      <w:bookmarkStart w:id="34" w:name="_Toc67146126"/>
      <w:r>
        <w:lastRenderedPageBreak/>
        <w:t>Sekce</w:t>
      </w:r>
      <w:r w:rsidR="000D1F7D">
        <w:t xml:space="preserve"> aplikace</w:t>
      </w:r>
      <w:bookmarkEnd w:id="34"/>
    </w:p>
    <w:p w14:paraId="226382AA" w14:textId="2A954303" w:rsidR="00394F2C" w:rsidRPr="00394F2C" w:rsidRDefault="00394F2C" w:rsidP="00394F2C">
      <w:pPr>
        <w:pStyle w:val="Sta"/>
      </w:pPr>
      <w:r>
        <w:t>Aplikaci jsem rozdělil</w:t>
      </w:r>
      <w:r w:rsidR="00BD76D4">
        <w:t xml:space="preserve"> do jednotlivých sekcí tak, aby bylo ovládání co nejvíce intuitivní. </w:t>
      </w:r>
      <w:r w:rsidR="008058CF">
        <w:t xml:space="preserve">Uživatel si tedy buď potřebuje najít součástku podle jejího jména, nebo potřebuje najít součástku podle její pozice. </w:t>
      </w:r>
      <w:r w:rsidR="00DF16EE">
        <w:t>Podle toho</w:t>
      </w:r>
      <w:r w:rsidR="00313185">
        <w:t xml:space="preserve"> si vybírá, do které ze dvou základních částí aplikace zamíří.</w:t>
      </w:r>
    </w:p>
    <w:p w14:paraId="26E73C7F" w14:textId="2D15E6EB" w:rsidR="002B06FE" w:rsidRDefault="006266CC" w:rsidP="002B06FE">
      <w:pPr>
        <w:pStyle w:val="Podkapitola"/>
      </w:pPr>
      <w:bookmarkStart w:id="35" w:name="_Toc67146127"/>
      <w:r>
        <w:t>Seznam součástek</w:t>
      </w:r>
      <w:bookmarkEnd w:id="35"/>
    </w:p>
    <w:p w14:paraId="5B854440" w14:textId="53E60ADD" w:rsidR="002B06FE" w:rsidRDefault="002B06FE" w:rsidP="002B06FE">
      <w:pPr>
        <w:pStyle w:val="Sta"/>
      </w:pPr>
      <w:r>
        <w:t>Pokud uživatel zná název součástky a potřebuje zjistit její pozici na stěně, použije tuto část aplikace. Hlavní částí stránky je vlastní full-text vyhledávací systém. Lze vyhledávat podle více parametrů</w:t>
      </w:r>
      <w:r w:rsidR="008C4CA8">
        <w:t>, popř.</w:t>
      </w:r>
      <w:r>
        <w:t xml:space="preserve"> hledat jen v určité kategorii součástek</w:t>
      </w:r>
      <w:r w:rsidR="00A24D6C">
        <w:t xml:space="preserve"> (podle začátku CSK)</w:t>
      </w:r>
      <w:r>
        <w:t>. Výsledek vyhledávání je poté zformátován do tabulky se všemi dostupnými informacemi o součástce.</w:t>
      </w:r>
      <w:r w:rsidR="009C63C8">
        <w:t xml:space="preserve"> </w:t>
      </w:r>
      <w:r w:rsidR="00684111">
        <w:t xml:space="preserve">Tabulka s výsledkem vyhledávání obsahuje </w:t>
      </w:r>
      <w:r w:rsidR="00440036">
        <w:t xml:space="preserve">na pravé straně </w:t>
      </w:r>
      <w:r w:rsidR="003464A4">
        <w:t>navigační panel, kde lze přepínat mezi jednotlivými stránkami.</w:t>
      </w:r>
      <w:r w:rsidR="00440036">
        <w:t xml:space="preserve"> Na levé straně tabulky se nachází informace o celkovém počtu prvků a o počtu </w:t>
      </w:r>
      <w:r w:rsidR="00451AE4">
        <w:t>filtrovaných prvků.</w:t>
      </w:r>
      <w:r w:rsidR="003464A4">
        <w:t xml:space="preserve"> </w:t>
      </w:r>
      <w:r w:rsidR="00A24D6C">
        <w:t>Uživatel si také může nastavit, aby byly výsledky vyhledávání seřazeny podle určitého sloupce.</w:t>
      </w:r>
      <w:r w:rsidR="00684111">
        <w:t xml:space="preserve"> </w:t>
      </w:r>
      <w:r w:rsidR="009C63C8">
        <w:t xml:space="preserve">Pokud je uživatel </w:t>
      </w:r>
      <w:r w:rsidR="006C0D63">
        <w:t xml:space="preserve">bez administrátorských práv, může nahlásit prázdný šuplík, přidat si součástku do seznamu a zobrazit si její </w:t>
      </w:r>
      <w:proofErr w:type="spellStart"/>
      <w:r w:rsidR="006C0D63">
        <w:t>datasheet</w:t>
      </w:r>
      <w:proofErr w:type="spellEnd"/>
      <w:r w:rsidR="006C0D63">
        <w:t>. A</w:t>
      </w:r>
      <w:r w:rsidR="009C63C8">
        <w:t>dministráto</w:t>
      </w:r>
      <w:r w:rsidR="006C0D63">
        <w:t xml:space="preserve">r </w:t>
      </w:r>
      <w:r w:rsidR="001A612A">
        <w:t>může</w:t>
      </w:r>
      <w:r w:rsidR="006C0D63">
        <w:t xml:space="preserve"> navíc</w:t>
      </w:r>
      <w:r w:rsidR="001A612A">
        <w:t xml:space="preserve"> upravovat informace o součástce, vyprázdnit šuplík</w:t>
      </w:r>
      <w:r w:rsidR="006C0D63">
        <w:t>.</w:t>
      </w:r>
    </w:p>
    <w:p w14:paraId="2F404214" w14:textId="77777777" w:rsidR="00E70D11" w:rsidRDefault="00E70D11" w:rsidP="00E70D11">
      <w:pPr>
        <w:pStyle w:val="Sta"/>
        <w:keepNext/>
      </w:pPr>
      <w:r>
        <w:rPr>
          <w:noProof/>
        </w:rPr>
        <w:drawing>
          <wp:inline distT="0" distB="0" distL="0" distR="0" wp14:anchorId="7559ABC6" wp14:editId="5509889E">
            <wp:extent cx="5760085" cy="2781300"/>
            <wp:effectExtent l="0" t="0" r="0" b="0"/>
            <wp:docPr id="11" name="Obrázek 11"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stůl&#10;&#10;Popis byl vytvořen automaticky"/>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781300"/>
                    </a:xfrm>
                    <a:prstGeom prst="rect">
                      <a:avLst/>
                    </a:prstGeom>
                  </pic:spPr>
                </pic:pic>
              </a:graphicData>
            </a:graphic>
          </wp:inline>
        </w:drawing>
      </w:r>
    </w:p>
    <w:p w14:paraId="3B3BA4FD" w14:textId="7D8DB7D4" w:rsidR="00E70D11" w:rsidRPr="002B06FE" w:rsidRDefault="00E70D11" w:rsidP="00E70D11">
      <w:pPr>
        <w:pStyle w:val="Titulek"/>
      </w:pPr>
      <w:bookmarkStart w:id="36" w:name="_Toc67146086"/>
      <w:r>
        <w:t xml:space="preserve">Obrázek </w:t>
      </w:r>
      <w:r w:rsidR="0096479C">
        <w:fldChar w:fldCharType="begin"/>
      </w:r>
      <w:r w:rsidR="0096479C">
        <w:instrText xml:space="preserve"> SEQ Obrázek \* ARABIC </w:instrText>
      </w:r>
      <w:r w:rsidR="0096479C">
        <w:fldChar w:fldCharType="separate"/>
      </w:r>
      <w:r w:rsidR="00B54D2F">
        <w:rPr>
          <w:noProof/>
        </w:rPr>
        <w:t>4</w:t>
      </w:r>
      <w:r w:rsidR="0096479C">
        <w:rPr>
          <w:noProof/>
        </w:rPr>
        <w:fldChar w:fldCharType="end"/>
      </w:r>
      <w:r>
        <w:t xml:space="preserve"> - Screenshot vyhledávání</w:t>
      </w:r>
      <w:bookmarkEnd w:id="36"/>
    </w:p>
    <w:p w14:paraId="37CE2A38" w14:textId="4711034F" w:rsidR="006266CC" w:rsidRDefault="006266CC" w:rsidP="00736A70">
      <w:pPr>
        <w:pStyle w:val="Podkapitola"/>
      </w:pPr>
      <w:bookmarkStart w:id="37" w:name="_Toc67146128"/>
      <w:r>
        <w:lastRenderedPageBreak/>
        <w:t>Grafické zobrazení</w:t>
      </w:r>
      <w:bookmarkEnd w:id="37"/>
    </w:p>
    <w:p w14:paraId="4F6B3878" w14:textId="6B799E63" w:rsidR="002B06FE" w:rsidRDefault="002B06FE" w:rsidP="002B06FE">
      <w:pPr>
        <w:pStyle w:val="Sta"/>
      </w:pPr>
      <w:r>
        <w:t>Naopak, v případě, že uživatel zná pozici součástky a potřebuje nalézt její jméno, popř. ji upravit, použije tuto část aplikace. Grafické zobrazení slouží jako elektronická vizualizace stěny, tudíž by měla vypadat stejně, jako když se uživatel na stěnu kouká fyzicky. Po kliknutí na konkrétní skříňku se zobrazí detail, kde jsou vidět již jednotlivé šuplíky.</w:t>
      </w:r>
    </w:p>
    <w:p w14:paraId="72B8CBBB" w14:textId="5E4D7365" w:rsidR="002B06FE" w:rsidRDefault="002B06FE" w:rsidP="002B06FE">
      <w:pPr>
        <w:pStyle w:val="Sta"/>
      </w:pPr>
      <w:r>
        <w:t xml:space="preserve">Tři základní způsoby skladování součástek jsou v grafickém zobrazení odděleny barevně. </w:t>
      </w:r>
      <w:r w:rsidRPr="00A761DC">
        <w:rPr>
          <w:color w:val="FF0000"/>
        </w:rPr>
        <w:t xml:space="preserve">Červená </w:t>
      </w:r>
      <w:r>
        <w:t xml:space="preserve">barva značí klasické součástky na stěně, uložené v šuplících. </w:t>
      </w:r>
      <w:r w:rsidRPr="00A761DC">
        <w:rPr>
          <w:color w:val="0070C0"/>
        </w:rPr>
        <w:t xml:space="preserve">Modrá </w:t>
      </w:r>
      <w:r>
        <w:t xml:space="preserve">barva značí stejné skříňky jako jsou na stěně, ovšem na posuvných stojanech. </w:t>
      </w:r>
      <w:r w:rsidRPr="00A761DC">
        <w:rPr>
          <w:color w:val="00B050"/>
        </w:rPr>
        <w:t xml:space="preserve">Zelená </w:t>
      </w:r>
      <w:r>
        <w:t>barva značí uložení součástek v přepravkách a na kotoučích ve skladové místnosti.</w:t>
      </w:r>
    </w:p>
    <w:p w14:paraId="37C6B7E4" w14:textId="77777777" w:rsidR="00E70D11" w:rsidRDefault="00E70D11" w:rsidP="00E70D11">
      <w:pPr>
        <w:pStyle w:val="Sta"/>
        <w:keepNext/>
      </w:pPr>
      <w:r>
        <w:rPr>
          <w:noProof/>
        </w:rPr>
        <w:drawing>
          <wp:inline distT="0" distB="0" distL="0" distR="0" wp14:anchorId="28298B61" wp14:editId="1A47FFF8">
            <wp:extent cx="5760085" cy="272542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2725420"/>
                    </a:xfrm>
                    <a:prstGeom prst="rect">
                      <a:avLst/>
                    </a:prstGeom>
                  </pic:spPr>
                </pic:pic>
              </a:graphicData>
            </a:graphic>
          </wp:inline>
        </w:drawing>
      </w:r>
    </w:p>
    <w:p w14:paraId="5C50C328" w14:textId="333374AD" w:rsidR="00E70D11" w:rsidRDefault="00E70D11" w:rsidP="00E70D11">
      <w:pPr>
        <w:pStyle w:val="Titulek"/>
      </w:pPr>
      <w:bookmarkStart w:id="38" w:name="_Toc67146087"/>
      <w:r>
        <w:t xml:space="preserve">Obrázek </w:t>
      </w:r>
      <w:r w:rsidR="0096479C">
        <w:fldChar w:fldCharType="begin"/>
      </w:r>
      <w:r w:rsidR="0096479C">
        <w:instrText xml:space="preserve"> SEQ Obrázek \* ARABIC </w:instrText>
      </w:r>
      <w:r w:rsidR="0096479C">
        <w:fldChar w:fldCharType="separate"/>
      </w:r>
      <w:r w:rsidR="00B54D2F">
        <w:rPr>
          <w:noProof/>
        </w:rPr>
        <w:t>5</w:t>
      </w:r>
      <w:r w:rsidR="0096479C">
        <w:rPr>
          <w:noProof/>
        </w:rPr>
        <w:fldChar w:fldCharType="end"/>
      </w:r>
      <w:r>
        <w:t xml:space="preserve"> - Screenshot </w:t>
      </w:r>
      <w:r w:rsidR="0079467C">
        <w:t>grafického</w:t>
      </w:r>
      <w:r>
        <w:t xml:space="preserve"> zobrazení</w:t>
      </w:r>
      <w:bookmarkEnd w:id="38"/>
    </w:p>
    <w:p w14:paraId="51854500" w14:textId="77777777" w:rsidR="00B533DE" w:rsidRDefault="00B533DE" w:rsidP="00B533DE">
      <w:pPr>
        <w:pStyle w:val="Sta"/>
        <w:keepNext/>
      </w:pPr>
      <w:r>
        <w:rPr>
          <w:noProof/>
        </w:rPr>
        <w:lastRenderedPageBreak/>
        <w:drawing>
          <wp:inline distT="0" distB="0" distL="0" distR="0" wp14:anchorId="39EC6502" wp14:editId="415308DF">
            <wp:extent cx="5760085" cy="4319905"/>
            <wp:effectExtent l="0" t="0" r="0" b="4445"/>
            <wp:docPr id="7" name="Obrázek 7" descr="Obsah obrázku text, interiér, žlutá&#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 interiér, žlutá&#10;&#10;Popis byl vytvořen automatick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536F9A22" w14:textId="2F4EBC96" w:rsidR="00B533DE" w:rsidRDefault="00B533DE" w:rsidP="00B533DE">
      <w:pPr>
        <w:pStyle w:val="Titulek"/>
      </w:pPr>
      <w:bookmarkStart w:id="39" w:name="_Toc67146088"/>
      <w:r>
        <w:t xml:space="preserve">Obrázek </w:t>
      </w:r>
      <w:r w:rsidR="0096479C">
        <w:fldChar w:fldCharType="begin"/>
      </w:r>
      <w:r w:rsidR="0096479C">
        <w:instrText xml:space="preserve"> SEQ</w:instrText>
      </w:r>
      <w:r w:rsidR="0096479C">
        <w:instrText xml:space="preserve"> Obrázek \* ARABIC </w:instrText>
      </w:r>
      <w:r w:rsidR="0096479C">
        <w:fldChar w:fldCharType="separate"/>
      </w:r>
      <w:r w:rsidR="00B54D2F">
        <w:rPr>
          <w:noProof/>
        </w:rPr>
        <w:t>6</w:t>
      </w:r>
      <w:r w:rsidR="0096479C">
        <w:rPr>
          <w:noProof/>
        </w:rPr>
        <w:fldChar w:fldCharType="end"/>
      </w:r>
      <w:r>
        <w:t xml:space="preserve"> - Stěna součástkové základny</w:t>
      </w:r>
      <w:bookmarkEnd w:id="39"/>
    </w:p>
    <w:p w14:paraId="396B627A" w14:textId="069C2DA2" w:rsidR="005B4FD8" w:rsidRDefault="005B4FD8" w:rsidP="005B4FD8">
      <w:pPr>
        <w:pStyle w:val="Podpodkapitola"/>
      </w:pPr>
      <w:bookmarkStart w:id="40" w:name="_Toc67146129"/>
      <w:r>
        <w:t>Detailní zobrazení</w:t>
      </w:r>
      <w:bookmarkEnd w:id="40"/>
    </w:p>
    <w:p w14:paraId="308F5C52" w14:textId="07DB8C1C" w:rsidR="005B4FD8" w:rsidRDefault="005B4FD8" w:rsidP="005B4FD8">
      <w:pPr>
        <w:pStyle w:val="Sta"/>
      </w:pPr>
      <w:r>
        <w:t xml:space="preserve">Po kliknutí na </w:t>
      </w:r>
      <w:r w:rsidR="00D3167C">
        <w:t>určitou skříňku se otevře detailní zobrazení této</w:t>
      </w:r>
      <w:r w:rsidR="00635554">
        <w:t xml:space="preserve"> skřínky, kde jsou vidět jednotlivé šuplíky. </w:t>
      </w:r>
      <w:r w:rsidR="00760827">
        <w:t>Lze měnit jejich velikost (malý – 5 vedle sebe, střední – 2 vedle sebe, velký – 1 šuplík na řádek)</w:t>
      </w:r>
      <w:r w:rsidR="00A57C30">
        <w:t xml:space="preserve">, ovšem pouze v případě, že jsou prázdné. </w:t>
      </w:r>
      <w:r w:rsidR="004B48CA">
        <w:t xml:space="preserve">Dále lze řádky přidávat a mazat. Díky těmto funkcím lze vytvořit přesně takovou strukturu šuplíků, jako se může vyskytnout na stěně – protože každá skříňka může vypadat trochu jinak. </w:t>
      </w:r>
      <w:r w:rsidR="00D66E7A">
        <w:t xml:space="preserve">Jednotlivým šuplíkům lze také upravovat jejich vlastnosti, zobrazit si informace u šuplíku, přesouvat je (i mezi skříňkami) a v neposlední řadě šuplík vyprázdnit. </w:t>
      </w:r>
      <w:r w:rsidR="00A03E2C">
        <w:t>Další</w:t>
      </w:r>
      <w:r w:rsidR="004B48CA">
        <w:t xml:space="preserve"> funkcí detailního zobrazení je </w:t>
      </w:r>
      <w:r w:rsidR="0089286B">
        <w:t>možnost vygenerovat textový soubor pro tisk štítků na konkrétní šuplík.</w:t>
      </w:r>
    </w:p>
    <w:p w14:paraId="2B0CE658" w14:textId="77777777" w:rsidR="00BE7299" w:rsidRDefault="00BE7299" w:rsidP="00BE7299">
      <w:pPr>
        <w:pStyle w:val="Sta"/>
        <w:keepNext/>
      </w:pPr>
      <w:r>
        <w:rPr>
          <w:noProof/>
        </w:rPr>
        <w:lastRenderedPageBreak/>
        <w:drawing>
          <wp:inline distT="0" distB="0" distL="0" distR="0" wp14:anchorId="59AE52DB" wp14:editId="771EFFD1">
            <wp:extent cx="5760085" cy="272415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4150"/>
                    </a:xfrm>
                    <a:prstGeom prst="rect">
                      <a:avLst/>
                    </a:prstGeom>
                  </pic:spPr>
                </pic:pic>
              </a:graphicData>
            </a:graphic>
          </wp:inline>
        </w:drawing>
      </w:r>
    </w:p>
    <w:p w14:paraId="0C9AC5C6" w14:textId="4481F4E7" w:rsidR="00E70D11" w:rsidRDefault="00BE7299" w:rsidP="00BE7299">
      <w:pPr>
        <w:pStyle w:val="Titulek"/>
      </w:pPr>
      <w:bookmarkStart w:id="41" w:name="_Toc67146089"/>
      <w:r>
        <w:t xml:space="preserve">Obrázek </w:t>
      </w:r>
      <w:r w:rsidR="0096479C">
        <w:fldChar w:fldCharType="begin"/>
      </w:r>
      <w:r w:rsidR="0096479C">
        <w:instrText xml:space="preserve"> SEQ Obrázek \* ARABIC </w:instrText>
      </w:r>
      <w:r w:rsidR="0096479C">
        <w:fldChar w:fldCharType="separate"/>
      </w:r>
      <w:r w:rsidR="00B54D2F">
        <w:rPr>
          <w:noProof/>
        </w:rPr>
        <w:t>7</w:t>
      </w:r>
      <w:r w:rsidR="0096479C">
        <w:rPr>
          <w:noProof/>
        </w:rPr>
        <w:fldChar w:fldCharType="end"/>
      </w:r>
      <w:r>
        <w:t xml:space="preserve"> - Detail skříňky v grafickém zobrazení</w:t>
      </w:r>
      <w:bookmarkEnd w:id="41"/>
    </w:p>
    <w:p w14:paraId="21CA4494" w14:textId="77777777" w:rsidR="00B533DE" w:rsidRDefault="00B533DE" w:rsidP="00B533DE">
      <w:pPr>
        <w:pStyle w:val="Sta"/>
        <w:keepNext/>
      </w:pPr>
      <w:r>
        <w:rPr>
          <w:noProof/>
        </w:rPr>
        <w:drawing>
          <wp:inline distT="0" distB="0" distL="0" distR="0" wp14:anchorId="37B513E9" wp14:editId="41306A56">
            <wp:extent cx="5760085" cy="4319905"/>
            <wp:effectExtent l="0" t="0" r="0" b="4445"/>
            <wp:docPr id="8" name="Obrázek 8" descr="Obsah obrázku text, prodejní automat, červená,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text, prodejní automat, červená, police&#10;&#10;Popis byl vytvořen automatick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025FDD37" w14:textId="04015E4A" w:rsidR="00B533DE" w:rsidRDefault="00B533DE" w:rsidP="00B533DE">
      <w:pPr>
        <w:pStyle w:val="Titulek"/>
      </w:pPr>
      <w:bookmarkStart w:id="42" w:name="_Toc67146090"/>
      <w:r>
        <w:t xml:space="preserve">Obrázek </w:t>
      </w:r>
      <w:r w:rsidR="0096479C">
        <w:fldChar w:fldCharType="begin"/>
      </w:r>
      <w:r w:rsidR="0096479C">
        <w:instrText xml:space="preserve"> SEQ Obrázek \* ARABIC </w:instrText>
      </w:r>
      <w:r w:rsidR="0096479C">
        <w:fldChar w:fldCharType="separate"/>
      </w:r>
      <w:r w:rsidR="00B54D2F">
        <w:rPr>
          <w:noProof/>
        </w:rPr>
        <w:t>8</w:t>
      </w:r>
      <w:r w:rsidR="0096479C">
        <w:rPr>
          <w:noProof/>
        </w:rPr>
        <w:fldChar w:fldCharType="end"/>
      </w:r>
      <w:r>
        <w:t xml:space="preserve"> - Detail skříňky se součástkami</w:t>
      </w:r>
      <w:bookmarkEnd w:id="42"/>
    </w:p>
    <w:p w14:paraId="17049AC2" w14:textId="7C5BEA46" w:rsidR="00753D93" w:rsidRDefault="00753D93" w:rsidP="00753D93">
      <w:pPr>
        <w:pStyle w:val="Podpodkapitola"/>
      </w:pPr>
      <w:bookmarkStart w:id="43" w:name="_Toc67146130"/>
      <w:r>
        <w:t>Sklad</w:t>
      </w:r>
      <w:bookmarkEnd w:id="43"/>
    </w:p>
    <w:p w14:paraId="6D378300" w14:textId="6235A207" w:rsidR="00753D93" w:rsidRDefault="00753D93" w:rsidP="00753D93">
      <w:pPr>
        <w:pStyle w:val="Sta"/>
      </w:pPr>
      <w:r>
        <w:t>Sklad se fyzicky nachází za stěnou součástkové základny. Jde o místnost, ve které jsou uloženy některé ze součástek pro budoucí doplňování</w:t>
      </w:r>
      <w:r w:rsidR="00C30B28">
        <w:t>. Součástky jsou uloženy buď v přepravkách, nebo na kotoučích (typicky rezistory).</w:t>
      </w:r>
      <w:r w:rsidR="009A5B82">
        <w:t xml:space="preserve"> V aplikaci jsou tyto možnosti </w:t>
      </w:r>
      <w:r w:rsidR="009A5B82">
        <w:lastRenderedPageBreak/>
        <w:t xml:space="preserve">uložení vyobrazeny a součástky lze mezi nimi přetahovat systémem </w:t>
      </w:r>
      <w:proofErr w:type="spellStart"/>
      <w:r w:rsidR="009A5B82">
        <w:t>drag</w:t>
      </w:r>
      <w:proofErr w:type="spellEnd"/>
      <w:r w:rsidR="009A5B82">
        <w:t xml:space="preserve"> and drop – poté se ukládají do databáze přes AJAX.</w:t>
      </w:r>
    </w:p>
    <w:p w14:paraId="3E95E014" w14:textId="25FB9DB3" w:rsidR="001D6430" w:rsidRDefault="001D6430" w:rsidP="00753D93">
      <w:pPr>
        <w:pStyle w:val="Sta"/>
      </w:pPr>
      <w:r>
        <w:t>Ve skladu lze vymazat obsah celé přepravky / kotouče, zobrazit si seznam</w:t>
      </w:r>
      <w:r w:rsidR="00FE79CA">
        <w:t xml:space="preserve"> položek</w:t>
      </w:r>
      <w:r>
        <w:t xml:space="preserve"> v</w:t>
      </w:r>
      <w:r w:rsidR="00FE79CA">
        <w:t> </w:t>
      </w:r>
      <w:r>
        <w:t>přehledném</w:t>
      </w:r>
      <w:r w:rsidR="00FE79CA">
        <w:t xml:space="preserve"> konkrétním</w:t>
      </w:r>
      <w:r>
        <w:t xml:space="preserve"> zobrazení</w:t>
      </w:r>
      <w:r w:rsidR="00FE79CA">
        <w:t xml:space="preserve"> a přidávat položky do přepravky / kotouče. </w:t>
      </w:r>
      <w:r w:rsidR="00F73AE0">
        <w:t>S položkami jde i manipulovat konkrétně, tedy mazat, editovat a zobrazovat si o nich informace.</w:t>
      </w:r>
    </w:p>
    <w:p w14:paraId="40DD9C17" w14:textId="2BEE17F5" w:rsidR="00E74671" w:rsidRDefault="00E74671" w:rsidP="00753D93">
      <w:pPr>
        <w:pStyle w:val="Sta"/>
      </w:pPr>
      <w:r>
        <w:t>Součástky mají v interakci se skladem dva stavy. Buď jsou pouze ve skladu</w:t>
      </w:r>
      <w:r w:rsidR="009A72FD">
        <w:t xml:space="preserve"> (typicky méně používané součástky)</w:t>
      </w:r>
      <w:r>
        <w:t xml:space="preserve"> – ve vyhledávání jsou znázorněny zelenou barvou řádku. Místo souřadnic takové součástky mají pouze </w:t>
      </w:r>
      <w:r w:rsidR="006414A8">
        <w:t>zapsané pouze</w:t>
      </w:r>
      <w:r>
        <w:t xml:space="preserve"> přepravky</w:t>
      </w:r>
      <w:r w:rsidR="006414A8">
        <w:t xml:space="preserve"> a souřadnice jsou proškrtané. Druhým stavem je, že se součástka nachází jak ve skladu, tak na stěně. Takové součástky jsou označeny normálními souřadnicemi ze stěny, ovšem navíc u sebe mají zelenou tečku. Toto označení je zvoleno z toho důvodu, že stejným způsobem jsou označeny fyzicky na svém štítku na stěně. Toto rozlišení je důležité z důvodu, že když jedna součástka na stěně dojde a je ve skladu, nemusí se objednávat, ale může se rovnou doplnit.</w:t>
      </w:r>
    </w:p>
    <w:p w14:paraId="3C1A837E" w14:textId="77777777" w:rsidR="00A60584" w:rsidRDefault="00C35001" w:rsidP="00A60584">
      <w:pPr>
        <w:pStyle w:val="Sta"/>
        <w:keepNext/>
      </w:pPr>
      <w:r>
        <w:rPr>
          <w:noProof/>
        </w:rPr>
        <w:drawing>
          <wp:inline distT="0" distB="0" distL="0" distR="0" wp14:anchorId="79EED523" wp14:editId="425C6A3D">
            <wp:extent cx="5760085" cy="274701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747010"/>
                    </a:xfrm>
                    <a:prstGeom prst="rect">
                      <a:avLst/>
                    </a:prstGeom>
                  </pic:spPr>
                </pic:pic>
              </a:graphicData>
            </a:graphic>
          </wp:inline>
        </w:drawing>
      </w:r>
    </w:p>
    <w:p w14:paraId="6819D97C" w14:textId="304A55FD" w:rsidR="00C35001" w:rsidRDefault="00A60584" w:rsidP="00A60584">
      <w:pPr>
        <w:pStyle w:val="Titulek"/>
      </w:pPr>
      <w:bookmarkStart w:id="44" w:name="_Toc67146091"/>
      <w:r>
        <w:t xml:space="preserve">Obrázek </w:t>
      </w:r>
      <w:r w:rsidR="0096479C">
        <w:fldChar w:fldCharType="begin"/>
      </w:r>
      <w:r w:rsidR="0096479C">
        <w:instrText xml:space="preserve"> SEQ Obrázek \* ARABIC </w:instrText>
      </w:r>
      <w:r w:rsidR="0096479C">
        <w:fldChar w:fldCharType="separate"/>
      </w:r>
      <w:r w:rsidR="00B54D2F">
        <w:rPr>
          <w:noProof/>
        </w:rPr>
        <w:t>9</w:t>
      </w:r>
      <w:r w:rsidR="0096479C">
        <w:rPr>
          <w:noProof/>
        </w:rPr>
        <w:fldChar w:fldCharType="end"/>
      </w:r>
      <w:r>
        <w:t xml:space="preserve"> - Screenshot zobrazení skladu</w:t>
      </w:r>
      <w:bookmarkEnd w:id="44"/>
    </w:p>
    <w:p w14:paraId="58314CCA" w14:textId="41075256" w:rsidR="00BE7299" w:rsidRDefault="00BE7299" w:rsidP="00BE7299">
      <w:pPr>
        <w:pStyle w:val="Sta"/>
        <w:keepNext/>
      </w:pPr>
    </w:p>
    <w:p w14:paraId="221E4179" w14:textId="77777777" w:rsidR="00B533DE" w:rsidRDefault="00B533DE" w:rsidP="00B533DE">
      <w:pPr>
        <w:pStyle w:val="Sta"/>
        <w:keepNext/>
      </w:pPr>
      <w:r>
        <w:rPr>
          <w:noProof/>
        </w:rPr>
        <w:drawing>
          <wp:inline distT="0" distB="0" distL="0" distR="0" wp14:anchorId="35F0DD65" wp14:editId="47C8F6F6">
            <wp:extent cx="5760085" cy="4319905"/>
            <wp:effectExtent l="0" t="0" r="0" b="4445"/>
            <wp:docPr id="9" name="Obrázek 9" descr="Obsah obrázku interiér, polic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interiér, police&#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97AD5A0" w14:textId="61B3C728" w:rsidR="00B533DE" w:rsidRPr="00753D93" w:rsidRDefault="00B533DE" w:rsidP="00B533DE">
      <w:pPr>
        <w:pStyle w:val="Titulek"/>
      </w:pPr>
      <w:bookmarkStart w:id="45" w:name="_Toc67146092"/>
      <w:r>
        <w:t xml:space="preserve">Obrázek </w:t>
      </w:r>
      <w:r w:rsidR="0096479C">
        <w:fldChar w:fldCharType="begin"/>
      </w:r>
      <w:r w:rsidR="0096479C">
        <w:instrText xml:space="preserve"> SEQ Obrázek \* ARABIC </w:instrText>
      </w:r>
      <w:r w:rsidR="0096479C">
        <w:fldChar w:fldCharType="separate"/>
      </w:r>
      <w:r w:rsidR="00B54D2F">
        <w:rPr>
          <w:noProof/>
        </w:rPr>
        <w:t>10</w:t>
      </w:r>
      <w:r w:rsidR="0096479C">
        <w:rPr>
          <w:noProof/>
        </w:rPr>
        <w:fldChar w:fldCharType="end"/>
      </w:r>
      <w:r>
        <w:t xml:space="preserve"> - Přepravky a kotouče ve skladu</w:t>
      </w:r>
      <w:bookmarkEnd w:id="45"/>
    </w:p>
    <w:p w14:paraId="348C9095" w14:textId="17CF9CB3" w:rsidR="00736A70" w:rsidRDefault="00736A70" w:rsidP="00736A70">
      <w:pPr>
        <w:pStyle w:val="Podkapitola"/>
      </w:pPr>
      <w:bookmarkStart w:id="46" w:name="_Toc67146131"/>
      <w:r>
        <w:t>Můj seznam</w:t>
      </w:r>
      <w:bookmarkEnd w:id="46"/>
    </w:p>
    <w:p w14:paraId="12BB3341" w14:textId="6ED98F93" w:rsidR="002B06FE" w:rsidRDefault="002B06FE" w:rsidP="002B06FE">
      <w:pPr>
        <w:pStyle w:val="Sta"/>
      </w:pPr>
      <w:r>
        <w:t>Myšlenka za touto částí aplikace je taková, že si uživatel ve své kanceláři do seznamu přidá součástky, které potřebuje, poté přijde k součástkové základně a na tabletu vedle si zobrazí svůj seznam. Podle něj si poté může součástky pohodlně najít a nemusí si je pokaždé psát na kus papíru.</w:t>
      </w:r>
      <w:r w:rsidR="00714233">
        <w:t xml:space="preserve"> Seznam obsahuje možnost si </w:t>
      </w:r>
      <w:r w:rsidR="00D84867">
        <w:t>pro vybrané součástky vygenerovat přehledný PDF soubor, který se poté dá použít např. na tisk.</w:t>
      </w:r>
      <w:r w:rsidR="00623D23">
        <w:t xml:space="preserve"> Administrátor také může</w:t>
      </w:r>
      <w:r w:rsidR="00947BC6">
        <w:t xml:space="preserve"> z vybraných součástek</w:t>
      </w:r>
      <w:r w:rsidR="00623D23">
        <w:t xml:space="preserve"> vygenerovat </w:t>
      </w:r>
      <w:r w:rsidR="001304F0">
        <w:t>textový soubor pro tisk štítků.</w:t>
      </w:r>
      <w:r w:rsidR="000F1BA7">
        <w:t xml:space="preserve"> Každý uživatel si také může napsat cokoliv do poznámek, které také lze zobrazit v tabletu.</w:t>
      </w:r>
    </w:p>
    <w:p w14:paraId="6FB03647" w14:textId="77777777" w:rsidR="00F9480A" w:rsidRDefault="00F9480A" w:rsidP="00F9480A">
      <w:pPr>
        <w:pStyle w:val="Sta"/>
        <w:keepNext/>
      </w:pPr>
      <w:r>
        <w:rPr>
          <w:noProof/>
        </w:rPr>
        <w:lastRenderedPageBreak/>
        <w:drawing>
          <wp:inline distT="0" distB="0" distL="0" distR="0" wp14:anchorId="0DA70D7D" wp14:editId="58710D80">
            <wp:extent cx="5760085" cy="2844800"/>
            <wp:effectExtent l="0" t="0" r="0" b="0"/>
            <wp:docPr id="15" name="Obrázek 15"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descr="Obsah obrázku text&#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2844800"/>
                    </a:xfrm>
                    <a:prstGeom prst="rect">
                      <a:avLst/>
                    </a:prstGeom>
                  </pic:spPr>
                </pic:pic>
              </a:graphicData>
            </a:graphic>
          </wp:inline>
        </w:drawing>
      </w:r>
    </w:p>
    <w:p w14:paraId="2B65EAB9" w14:textId="68ECC65B" w:rsidR="00F9480A" w:rsidRDefault="00F9480A" w:rsidP="00F9480A">
      <w:pPr>
        <w:pStyle w:val="Titulek"/>
      </w:pPr>
      <w:bookmarkStart w:id="47" w:name="_Toc67146093"/>
      <w:r>
        <w:t xml:space="preserve">Obrázek </w:t>
      </w:r>
      <w:r w:rsidR="0096479C">
        <w:fldChar w:fldCharType="begin"/>
      </w:r>
      <w:r w:rsidR="0096479C">
        <w:instrText xml:space="preserve"> SEQ Obrázek \* ARABIC </w:instrText>
      </w:r>
      <w:r w:rsidR="0096479C">
        <w:fldChar w:fldCharType="separate"/>
      </w:r>
      <w:r w:rsidR="00B54D2F">
        <w:rPr>
          <w:noProof/>
        </w:rPr>
        <w:t>11</w:t>
      </w:r>
      <w:r w:rsidR="0096479C">
        <w:rPr>
          <w:noProof/>
        </w:rPr>
        <w:fldChar w:fldCharType="end"/>
      </w:r>
      <w:r>
        <w:t xml:space="preserve"> - Screenshot sekce Můj seznam</w:t>
      </w:r>
      <w:bookmarkEnd w:id="47"/>
    </w:p>
    <w:p w14:paraId="649BD915" w14:textId="7028B450" w:rsidR="00790BB8" w:rsidRDefault="00790BB8" w:rsidP="00790BB8">
      <w:pPr>
        <w:pStyle w:val="Podkapitola"/>
      </w:pPr>
      <w:bookmarkStart w:id="48" w:name="_Toc67146132"/>
      <w:r>
        <w:t>Manuál</w:t>
      </w:r>
      <w:bookmarkEnd w:id="48"/>
    </w:p>
    <w:p w14:paraId="649A6143" w14:textId="75533830" w:rsidR="00E30B58" w:rsidRPr="00E30B58" w:rsidRDefault="00E30B58" w:rsidP="00E30B58">
      <w:pPr>
        <w:pStyle w:val="Sta"/>
      </w:pPr>
      <w:r>
        <w:t>V manuálu jsou popsané tři základní části aplikace</w:t>
      </w:r>
      <w:r w:rsidR="004A0E80">
        <w:t xml:space="preserve"> pro nové uživatele (např. nové členy firmy), kteří začínají aplikaci používat. Aplikace je ovšem navržena tak, aby pro většinu uživatelů manuál nebyl ani potřeba, díky jejím jednoduchým a intuitivním funkcím.</w:t>
      </w:r>
      <w:r w:rsidR="00567AAC">
        <w:t xml:space="preserve"> Pokud v aplikace </w:t>
      </w:r>
      <w:r w:rsidR="00930C4A">
        <w:t>přibude větší množství funkcí</w:t>
      </w:r>
      <w:r w:rsidR="00567AAC">
        <w:t xml:space="preserve">, lze z Administrace </w:t>
      </w:r>
      <w:r w:rsidR="00930C4A">
        <w:t>zobrazit všem uživatelům hlášku, aby si přečetli manuál</w:t>
      </w:r>
      <w:r w:rsidR="00C06481">
        <w:t>.</w:t>
      </w:r>
    </w:p>
    <w:p w14:paraId="2E6B1217" w14:textId="5484A276" w:rsidR="00736A70" w:rsidRDefault="00736A70" w:rsidP="00736A70">
      <w:pPr>
        <w:pStyle w:val="Podkapitola"/>
      </w:pPr>
      <w:bookmarkStart w:id="49" w:name="_Toc67146133"/>
      <w:r>
        <w:t>Administrace</w:t>
      </w:r>
      <w:bookmarkEnd w:id="49"/>
    </w:p>
    <w:p w14:paraId="1CAC2E04" w14:textId="4D1FE4E2" w:rsidR="002B06FE" w:rsidRDefault="002B06FE" w:rsidP="002B06FE">
      <w:pPr>
        <w:pStyle w:val="Sta"/>
      </w:pPr>
      <w:r>
        <w:t>Do administrace mají přístup pouze určení uživatelé, kteří se o systém starají. Lze zde nastavovat některé parametry aplikace, přidávat nové přepravky do skladu, testovat aplikaci jako uživatel bez administračních práv, měnit práva jiných uživatelů, a především se starat o nahlašovací systém šuplíků.</w:t>
      </w:r>
    </w:p>
    <w:p w14:paraId="5B9C9FA5" w14:textId="53958C4B" w:rsidR="007F3B5E" w:rsidRDefault="007F3B5E" w:rsidP="007F3B5E">
      <w:pPr>
        <w:pStyle w:val="Podpodkapitola"/>
      </w:pPr>
      <w:bookmarkStart w:id="50" w:name="_Toc67146134"/>
      <w:r>
        <w:t>Konkrétní popis rozšiřujících funkcí administrace</w:t>
      </w:r>
      <w:bookmarkEnd w:id="50"/>
    </w:p>
    <w:p w14:paraId="0CDC7EE1" w14:textId="1D3C58DC" w:rsidR="00726B08" w:rsidRDefault="00414228" w:rsidP="002B06FE">
      <w:pPr>
        <w:pStyle w:val="Sta"/>
      </w:pPr>
      <w:r>
        <w:t>Díky funkci „Dočasná role uživatele“ lze aplikaci testovat z pohledu uživatele. Například v sekci „Seznam součástek“ administrátor nevidí tlačítka pro přidání do seznamu, místo nich tam má tlačítka pro nahlášení součástky</w:t>
      </w:r>
      <w:r w:rsidR="0098017D">
        <w:t>.</w:t>
      </w:r>
    </w:p>
    <w:p w14:paraId="4B39FF2F" w14:textId="3B764DC2" w:rsidR="00D40903" w:rsidRDefault="00726B08" w:rsidP="002B06FE">
      <w:pPr>
        <w:pStyle w:val="Sta"/>
      </w:pPr>
      <w:r>
        <w:t xml:space="preserve">Rozdělovač je písmenko </w:t>
      </w:r>
      <w:r w:rsidR="00F95B88">
        <w:t>abecedy</w:t>
      </w:r>
      <w:r w:rsidR="009914D4">
        <w:t xml:space="preserve"> z části aplikace „Prototypová dílna vývoje“. </w:t>
      </w:r>
      <w:r w:rsidR="0013496C">
        <w:t>Jeho</w:t>
      </w:r>
      <w:r w:rsidR="00D40903">
        <w:t xml:space="preserve"> </w:t>
      </w:r>
      <w:r w:rsidR="0013496C">
        <w:t xml:space="preserve">maximální hodnotu určuje </w:t>
      </w:r>
      <w:r w:rsidR="003766D0">
        <w:t xml:space="preserve">databázová </w:t>
      </w:r>
      <w:r w:rsidR="0013496C">
        <w:t xml:space="preserve">tabulka </w:t>
      </w:r>
      <w:proofErr w:type="spellStart"/>
      <w:r w:rsidR="0013496C">
        <w:t>dimensions</w:t>
      </w:r>
      <w:proofErr w:type="spellEnd"/>
      <w:r w:rsidR="0013496C">
        <w:t xml:space="preserve">, konkrétně sloupec </w:t>
      </w:r>
      <w:r w:rsidR="007E4220">
        <w:t>„</w:t>
      </w:r>
      <w:proofErr w:type="spellStart"/>
      <w:r w:rsidR="006F6D83">
        <w:t>columns_big</w:t>
      </w:r>
      <w:proofErr w:type="spellEnd"/>
      <w:r w:rsidR="007E4220">
        <w:t>“</w:t>
      </w:r>
      <w:r w:rsidR="006F6D83">
        <w:t>.</w:t>
      </w:r>
      <w:r w:rsidR="00D40903">
        <w:t xml:space="preserve"> </w:t>
      </w:r>
      <w:r w:rsidR="00063D14">
        <w:t>Písmenko určuje, kde se označení</w:t>
      </w:r>
      <w:r w:rsidR="009B2570">
        <w:t xml:space="preserve"> sloupců na</w:t>
      </w:r>
      <w:r w:rsidR="00063D14">
        <w:t xml:space="preserve"> </w:t>
      </w:r>
      <w:r w:rsidR="009B2570">
        <w:t xml:space="preserve">stěně mění na označení </w:t>
      </w:r>
      <w:r w:rsidR="009B2570">
        <w:lastRenderedPageBreak/>
        <w:t>sloupců na stojanu.</w:t>
      </w:r>
      <w:r w:rsidR="00D40903">
        <w:t xml:space="preserve"> Jediná funkce je prakticky barevné odlišení v sekci „Grafické zobrazení“, jinak funkce sloupců na stěně a na stojanu zůstává stejná.</w:t>
      </w:r>
    </w:p>
    <w:p w14:paraId="74133ACC" w14:textId="7B7ABB3F" w:rsidR="00726B08" w:rsidRPr="002B06FE" w:rsidRDefault="00DC12EA" w:rsidP="002B06FE">
      <w:pPr>
        <w:pStyle w:val="Sta"/>
      </w:pPr>
      <w:r>
        <w:t>Funkce „</w:t>
      </w:r>
      <w:r w:rsidR="0023578D">
        <w:t>Restartovat</w:t>
      </w:r>
      <w:r>
        <w:t xml:space="preserve"> upozornění na manuál“ </w:t>
      </w:r>
      <w:r w:rsidR="00E9447C">
        <w:t xml:space="preserve">se používá v případě, že v aplikaci se přidá za krátkou dobu velké množství změn a zároveň se zapíšou do sekce „Manuál“. </w:t>
      </w:r>
      <w:r w:rsidR="00E766EC">
        <w:t xml:space="preserve">V tomto případě </w:t>
      </w:r>
      <w:r w:rsidR="006F5094">
        <w:t xml:space="preserve">každému uživateli po prvním spuštění aplikace vyskočí pop-up upozornění. </w:t>
      </w:r>
      <w:r w:rsidR="0032531F">
        <w:t xml:space="preserve">Funkčnost zajišťuje sloupec </w:t>
      </w:r>
      <w:r w:rsidR="0025384A">
        <w:t>„</w:t>
      </w:r>
      <w:proofErr w:type="spellStart"/>
      <w:r w:rsidR="0032531F">
        <w:t>help_shown</w:t>
      </w:r>
      <w:proofErr w:type="spellEnd"/>
      <w:r w:rsidR="0025384A">
        <w:t>“</w:t>
      </w:r>
      <w:r w:rsidR="0032531F">
        <w:t xml:space="preserve"> v tabulce </w:t>
      </w:r>
      <w:proofErr w:type="spellStart"/>
      <w:r w:rsidR="0032531F">
        <w:t>users</w:t>
      </w:r>
      <w:proofErr w:type="spellEnd"/>
      <w:r w:rsidR="0032531F">
        <w:t>, který se po prvním spuštění aplikace uživatelem aktualizuje.</w:t>
      </w:r>
    </w:p>
    <w:p w14:paraId="0130F47D" w14:textId="2C4EE1D9" w:rsidR="00FF5A6F" w:rsidRDefault="00F22C3B" w:rsidP="00FF5A6F">
      <w:pPr>
        <w:pStyle w:val="Kapitola"/>
      </w:pPr>
      <w:bookmarkStart w:id="51" w:name="_Toc67146135"/>
      <w:r>
        <w:lastRenderedPageBreak/>
        <w:t>Ř</w:t>
      </w:r>
      <w:r w:rsidR="00FF5A6F">
        <w:t>ešení problémů</w:t>
      </w:r>
      <w:bookmarkEnd w:id="51"/>
    </w:p>
    <w:p w14:paraId="61034DFB" w14:textId="522828AD" w:rsidR="00F54A2F" w:rsidRDefault="00F54A2F" w:rsidP="00F54A2F">
      <w:pPr>
        <w:pStyle w:val="Sta"/>
      </w:pPr>
      <w:r>
        <w:t xml:space="preserve">Pro znázornění některých postupů v aplikaci </w:t>
      </w:r>
      <w:r w:rsidR="00C14D75">
        <w:t xml:space="preserve">jsem se rozhodl zvýraznit a popsat některé části kódu. </w:t>
      </w:r>
      <w:r w:rsidR="00C61086">
        <w:t>Na příkladech lze názorně vidět, jaké jsem zvolil postupy při řešení určitých problémů.</w:t>
      </w:r>
      <w:r w:rsidR="000357B9">
        <w:t xml:space="preserve"> Dále jsem vybral některé z hlavních problémů, které jsem při vývoji aplikace řešil, a popsal způsob jejich řešení.</w:t>
      </w:r>
    </w:p>
    <w:p w14:paraId="17004733" w14:textId="5A3CEFAA" w:rsidR="003D4A96" w:rsidRDefault="003D4A96" w:rsidP="003D4A96">
      <w:pPr>
        <w:pStyle w:val="Podkapitola"/>
      </w:pPr>
      <w:bookmarkStart w:id="52" w:name="_Toc67146136"/>
      <w:r>
        <w:t>Problém s</w:t>
      </w:r>
      <w:r w:rsidR="00A53405">
        <w:t> přesouváním šuplíků</w:t>
      </w:r>
      <w:bookmarkEnd w:id="52"/>
    </w:p>
    <w:p w14:paraId="2E867C16" w14:textId="3D01578F" w:rsidR="002F5EC5" w:rsidRDefault="002F5EC5" w:rsidP="002F5EC5">
      <w:pPr>
        <w:pStyle w:val="Sta"/>
      </w:pPr>
      <w:r>
        <w:t>Při tvorbě aplikace jsem narazil na problém s měněním velikostí šuplík</w:t>
      </w:r>
      <w:r w:rsidR="00E868FD">
        <w:t xml:space="preserve">u. Když jsem z malého šuplíku udělal střední šuplík, který byl poté přesunut na místo </w:t>
      </w:r>
      <w:r w:rsidR="009D7E53">
        <w:t xml:space="preserve">jiného </w:t>
      </w:r>
      <w:r w:rsidR="00E868FD">
        <w:t>malého šuplíku, v</w:t>
      </w:r>
      <w:r w:rsidR="00896C71">
        <w:t> daném řádku najednou nastal zakázaný stav – na jednom řádku bylo více</w:t>
      </w:r>
      <w:r w:rsidR="006766FC">
        <w:t xml:space="preserve"> druhů</w:t>
      </w:r>
      <w:r w:rsidR="00896C71">
        <w:t xml:space="preserve"> velikostí šuplíku.</w:t>
      </w:r>
      <w:r w:rsidR="00C50068">
        <w:t xml:space="preserve"> Tento problém byl ošetřen tím, že šuplík při přesouvání nenese svou velikost, nýbrž pouze informace</w:t>
      </w:r>
      <w:r w:rsidR="00ED7D93">
        <w:t xml:space="preserve"> o něm (název, poznámka, CSK…).</w:t>
      </w:r>
      <w:r w:rsidR="000445EE">
        <w:t xml:space="preserve"> Lze tedy přesunout šuplík na jinou pozici, která má rozdílnou velikost a šuplíky si zanechají své </w:t>
      </w:r>
      <w:r w:rsidR="007E3FBB">
        <w:t>velikosti</w:t>
      </w:r>
      <w:r w:rsidR="000445EE">
        <w:t>.</w:t>
      </w:r>
    </w:p>
    <w:p w14:paraId="1AF1C8DA" w14:textId="5734CD91" w:rsidR="000357B9" w:rsidRDefault="007E3FBB" w:rsidP="000357B9">
      <w:pPr>
        <w:pStyle w:val="Podkapitola"/>
      </w:pPr>
      <w:bookmarkStart w:id="53" w:name="_Toc67146137"/>
      <w:r>
        <w:t>Problém s evidencí počtu součástek</w:t>
      </w:r>
      <w:r w:rsidR="00E3241C">
        <w:t xml:space="preserve"> v</w:t>
      </w:r>
      <w:r>
        <w:t xml:space="preserve"> šuplíku</w:t>
      </w:r>
      <w:bookmarkEnd w:id="53"/>
    </w:p>
    <w:p w14:paraId="73C467B4" w14:textId="126CA419" w:rsidR="007E3FBB" w:rsidRDefault="00681A7E" w:rsidP="007E3FBB">
      <w:pPr>
        <w:pStyle w:val="Sta"/>
      </w:pPr>
      <w:r>
        <w:t xml:space="preserve">Během vymýšlení možných funkcí v aplikaci přišel návrh, že by každý šuplík mohl mít navíc informaci o počtu součástek v něm. </w:t>
      </w:r>
      <w:r w:rsidR="00A43B8B">
        <w:t xml:space="preserve">Tím by odpadla nutnost mít tlačítko pro nahlášení prázdného šuplíku, jelikož by se šuplík nahlásil sám, když počet součástek v něm klesne na nulu. Nevýhoda tohoto systému je ovšem fakt, že musí uživatelé evidovat přesný počet součástek, které odeberou. Pokud některý z nich udělá chybu, </w:t>
      </w:r>
      <w:r w:rsidR="00090213">
        <w:t>celý systém začne být nepřesný, je tedy potřeba dělat pravidelné kontroly. Z důvodu těchto nevýhod, které převyšují pozitiva, byla nakonec tato funkce zamítnuta.</w:t>
      </w:r>
    </w:p>
    <w:p w14:paraId="6BAC89C7" w14:textId="4E49CFE2" w:rsidR="00A505AE" w:rsidRDefault="00A505AE" w:rsidP="00A505AE">
      <w:pPr>
        <w:pStyle w:val="Podkapitola"/>
      </w:pPr>
      <w:bookmarkStart w:id="54" w:name="_Toc67146138"/>
      <w:r>
        <w:t>Problém se skladem</w:t>
      </w:r>
      <w:bookmarkEnd w:id="54"/>
    </w:p>
    <w:p w14:paraId="00B8F835" w14:textId="33EA3D73" w:rsidR="00A505AE" w:rsidRDefault="00A505AE" w:rsidP="00A505AE">
      <w:pPr>
        <w:pStyle w:val="Sta"/>
      </w:pPr>
      <w:r>
        <w:t xml:space="preserve">V první verzi aplikace byla pouze stěna a stojan. Ty jsou v podstatě totožné, stojan je pouze rozšířením stěny. </w:t>
      </w:r>
      <w:r w:rsidR="00EE7B17">
        <w:t xml:space="preserve">Když jsme se později rozhodli rozšířit evidenci i pro sklad, byl problém se způsobem zobrazování skladu. Jelikož už nešlo o </w:t>
      </w:r>
      <w:r w:rsidR="00994DDA">
        <w:t xml:space="preserve">formát, kde každá součástka měla svou souřadnici, nebylo možné aplikovat pro sklad stejné zobrazování, jako má stěna a stojan. </w:t>
      </w:r>
      <w:r w:rsidR="001008A2">
        <w:t xml:space="preserve">Zvolil jsem tedy jednotlivé kontejnery (přepravky a kotouče), </w:t>
      </w:r>
      <w:r w:rsidR="00A64E82">
        <w:t>které neobsahují součástky se souřadnicemi, ovšem každá součástka nese pouze informaci, v jakém kontejneru se nachází. Tato informace je v databázi ve sloupci „</w:t>
      </w:r>
      <w:proofErr w:type="spellStart"/>
      <w:r w:rsidR="00A64E82">
        <w:t>col_big</w:t>
      </w:r>
      <w:proofErr w:type="spellEnd"/>
      <w:r w:rsidR="00A64E82">
        <w:t xml:space="preserve">“, kde se normálně nachází </w:t>
      </w:r>
      <w:r w:rsidR="004F3210">
        <w:t xml:space="preserve">písmenko sloupce skříněk – ostatní sloupce pro souřadnice jsou NULL. Díky tomu </w:t>
      </w:r>
      <w:r w:rsidR="004F3210">
        <w:lastRenderedPageBreak/>
        <w:t xml:space="preserve">lze rozeznat součástky ve skladu, </w:t>
      </w:r>
      <w:r w:rsidR="00BB2DF8">
        <w:t>protože mají</w:t>
      </w:r>
      <w:r w:rsidR="004F3210">
        <w:t xml:space="preserve"> vyplněný pouze </w:t>
      </w:r>
      <w:r w:rsidR="00BB2DF8">
        <w:t>jeden databázový</w:t>
      </w:r>
      <w:r w:rsidR="004F3210">
        <w:t xml:space="preserve"> sloupec </w:t>
      </w:r>
      <w:r w:rsidR="00FF0E31">
        <w:t>mezi</w:t>
      </w:r>
      <w:r w:rsidR="004F3210">
        <w:t> souřadn</w:t>
      </w:r>
      <w:r w:rsidR="00FF0E31">
        <w:t>icemi</w:t>
      </w:r>
      <w:r w:rsidR="004F3210">
        <w:t>.</w:t>
      </w:r>
    </w:p>
    <w:p w14:paraId="20A13446" w14:textId="464DF1D6" w:rsidR="00BB2DF8" w:rsidRDefault="00A340F6" w:rsidP="00A505AE">
      <w:pPr>
        <w:pStyle w:val="Sta"/>
      </w:pPr>
      <w:r>
        <w:t>Vzhledem k jednoduššímu zobrazení jednotlivých kontejnerů ve skladu lze součástky mezi nimi přesouvat jednoduše, pomocí metody „</w:t>
      </w:r>
      <w:proofErr w:type="spellStart"/>
      <w:r>
        <w:t>drag</w:t>
      </w:r>
      <w:proofErr w:type="spellEnd"/>
      <w:r>
        <w:t xml:space="preserve"> and drop</w:t>
      </w:r>
      <w:r w:rsidR="002A4CD1">
        <w:t>“.</w:t>
      </w:r>
      <w:r w:rsidR="00AF243D">
        <w:t xml:space="preserve"> V </w:t>
      </w:r>
      <w:proofErr w:type="spellStart"/>
      <w:r w:rsidR="00AF243D">
        <w:t>JavaScriptu</w:t>
      </w:r>
      <w:proofErr w:type="spellEnd"/>
      <w:r w:rsidR="00AF243D">
        <w:t xml:space="preserve"> jsou vytvořeny </w:t>
      </w:r>
      <w:r w:rsidR="00E13E0E">
        <w:t>funkce pro umožnění hýbání s HTML prvkem</w:t>
      </w:r>
      <w:r w:rsidR="006445FA">
        <w:t>. Když ho uživatel poté pustí do jiné přepravky, JavaScript pošle AJAX požadavek na</w:t>
      </w:r>
      <w:r w:rsidR="00C87EE4">
        <w:t xml:space="preserve"> server, který změní u dané součástky číslo jejího kontejneru.</w:t>
      </w:r>
    </w:p>
    <w:p w14:paraId="37436DCB" w14:textId="0FF10F43" w:rsidR="00B60C66" w:rsidRDefault="00710437" w:rsidP="00B60C66">
      <w:pPr>
        <w:pStyle w:val="Podkapitola"/>
      </w:pPr>
      <w:bookmarkStart w:id="55" w:name="_Toc67146139"/>
      <w:r>
        <w:t>Refaktorování kódu</w:t>
      </w:r>
      <w:bookmarkEnd w:id="55"/>
    </w:p>
    <w:p w14:paraId="2DE326B4" w14:textId="6C274F1F" w:rsidR="00710437" w:rsidRDefault="00710437" w:rsidP="00710437">
      <w:pPr>
        <w:pStyle w:val="Sta"/>
      </w:pPr>
      <w:r>
        <w:t>Po nějaké době používání aplikace a pravidelného vytváření změn v aplikaci jsem se rozhodl o „</w:t>
      </w:r>
      <w:proofErr w:type="spellStart"/>
      <w:r>
        <w:t>refactoring</w:t>
      </w:r>
      <w:proofErr w:type="spellEnd"/>
      <w:r>
        <w:t xml:space="preserve"> kódu“. Jde o změnu kódu, která nemá vliv na funkčnost systému (uživatel </w:t>
      </w:r>
      <w:r w:rsidR="00026561">
        <w:t xml:space="preserve">nevidí změnu). </w:t>
      </w:r>
      <w:r w:rsidR="00F91F6F">
        <w:t xml:space="preserve">Od tohoto postupu lze očekávat větší přehlednost kódu pro vytváření budoucích změn </w:t>
      </w:r>
      <w:r w:rsidR="00D8337C">
        <w:t>někým jiným.</w:t>
      </w:r>
    </w:p>
    <w:p w14:paraId="3B1349B4" w14:textId="34BDEE3B" w:rsidR="00D8337C" w:rsidRDefault="00D8337C" w:rsidP="00710437">
      <w:pPr>
        <w:pStyle w:val="Sta"/>
      </w:pPr>
      <w:r>
        <w:t>Pr</w:t>
      </w:r>
      <w:r w:rsidR="009311A8">
        <w:t xml:space="preserve">vní změnou bylo vytvoření nových šablon jako náhrada za </w:t>
      </w:r>
      <w:r w:rsidR="00F2039E">
        <w:t>formuláře, které se</w:t>
      </w:r>
      <w:r w:rsidR="0080655B">
        <w:t xml:space="preserve"> v </w:t>
      </w:r>
      <w:proofErr w:type="spellStart"/>
      <w:r w:rsidR="0080655B">
        <w:t>back</w:t>
      </w:r>
      <w:proofErr w:type="spellEnd"/>
      <w:r w:rsidR="0080655B">
        <w:t>-end kódu často</w:t>
      </w:r>
      <w:r w:rsidR="00F2039E">
        <w:t xml:space="preserve"> opakovaly</w:t>
      </w:r>
      <w:r w:rsidR="0080655B">
        <w:t xml:space="preserve"> a zabíraly tam příliš mnoho místa. Vytvořil jsem tedy šablony, které se nacházejí ve složce „</w:t>
      </w:r>
      <w:proofErr w:type="spellStart"/>
      <w:r w:rsidR="0080655B">
        <w:t>resources</w:t>
      </w:r>
      <w:proofErr w:type="spellEnd"/>
      <w:r w:rsidR="0080655B">
        <w:t>/</w:t>
      </w:r>
      <w:proofErr w:type="spellStart"/>
      <w:r w:rsidR="0080655B">
        <w:t>views</w:t>
      </w:r>
      <w:proofErr w:type="spellEnd"/>
      <w:r w:rsidR="0080655B">
        <w:t>/</w:t>
      </w:r>
      <w:proofErr w:type="spellStart"/>
      <w:r w:rsidR="00102C30">
        <w:t>layouts</w:t>
      </w:r>
      <w:proofErr w:type="spellEnd"/>
      <w:r w:rsidR="0080655B">
        <w:t>“</w:t>
      </w:r>
      <w:r w:rsidR="00F243DC">
        <w:t>. Pro každý formulář použitý v </w:t>
      </w:r>
      <w:proofErr w:type="spellStart"/>
      <w:r w:rsidR="00F243DC">
        <w:t>back</w:t>
      </w:r>
      <w:proofErr w:type="spellEnd"/>
      <w:r w:rsidR="00F243DC">
        <w:t>-endu byla vytvořena jedna šablona.</w:t>
      </w:r>
      <w:r w:rsidR="008D4847">
        <w:t xml:space="preserve"> Do této šablony </w:t>
      </w:r>
      <w:r w:rsidR="001D04CB">
        <w:t xml:space="preserve">lze jako parametr přenést např. informace o </w:t>
      </w:r>
      <w:r w:rsidR="003F7A83">
        <w:t>součástce. Šablon</w:t>
      </w:r>
      <w:r w:rsidR="00962F74">
        <w:t>y</w:t>
      </w:r>
      <w:r w:rsidR="003F7A83">
        <w:t xml:space="preserve"> funguj</w:t>
      </w:r>
      <w:r w:rsidR="00962F74">
        <w:t>í</w:t>
      </w:r>
      <w:r w:rsidR="003F7A83">
        <w:t xml:space="preserve"> jako klasický View, </w:t>
      </w:r>
      <w:r w:rsidR="00962F74">
        <w:t>používám v nich i Blade šablony.</w:t>
      </w:r>
      <w:r w:rsidR="009F786B">
        <w:t xml:space="preserve"> Díky tomuto kroku se jednodušeji orientuje v kódu </w:t>
      </w:r>
      <w:proofErr w:type="spellStart"/>
      <w:r w:rsidR="009F786B">
        <w:t>Controllerů</w:t>
      </w:r>
      <w:proofErr w:type="spellEnd"/>
      <w:r w:rsidR="009F786B">
        <w:t>, především v kódu vyhledávacího systému, kde jsou podobné formuláře použity často.</w:t>
      </w:r>
    </w:p>
    <w:p w14:paraId="75692638" w14:textId="5ED2F0BA" w:rsidR="00215986" w:rsidRDefault="00215986" w:rsidP="00710437">
      <w:pPr>
        <w:pStyle w:val="Sta"/>
      </w:pPr>
      <w:r>
        <w:t xml:space="preserve">V aplikaci je často používáno testování, zda je uživatel </w:t>
      </w:r>
      <w:r w:rsidR="005315EB">
        <w:t>a</w:t>
      </w:r>
      <w:r>
        <w:t xml:space="preserve">dmin. Z toho důvodu jsem přidal metodu na Model třídu User, která testuje, zda je uživatel admin podle momentální spuštěné verze aplikace (Prototypová dílna vývoje / Servis). </w:t>
      </w:r>
      <w:r w:rsidR="005315EB">
        <w:t>Díky této metodě jsem zpřehlednil testování uživatele na administrátorská práva.</w:t>
      </w:r>
    </w:p>
    <w:p w14:paraId="5D69FD30" w14:textId="2B8CDDB7" w:rsidR="005E50F4" w:rsidRDefault="005E50F4" w:rsidP="00710437">
      <w:pPr>
        <w:pStyle w:val="Sta"/>
      </w:pPr>
      <w:r>
        <w:t>Pro jednodušší nastavování proměnných (např. při novém nasazení aplikace) jsem se rozhodl</w:t>
      </w:r>
      <w:r w:rsidR="001C6233">
        <w:t xml:space="preserve"> více</w:t>
      </w:r>
      <w:r>
        <w:t xml:space="preserve"> využít</w:t>
      </w:r>
      <w:r w:rsidR="005E5A80">
        <w:t xml:space="preserve"> konfigurační soubor </w:t>
      </w:r>
      <w:proofErr w:type="gramStart"/>
      <w:r w:rsidR="001C6233">
        <w:t>„</w:t>
      </w:r>
      <w:r w:rsidR="005E5A80">
        <w:t>.</w:t>
      </w:r>
      <w:proofErr w:type="spellStart"/>
      <w:r w:rsidR="005E5A80">
        <w:t>env</w:t>
      </w:r>
      <w:proofErr w:type="spellEnd"/>
      <w:proofErr w:type="gramEnd"/>
      <w:r w:rsidR="001C6233">
        <w:t>“.</w:t>
      </w:r>
      <w:r w:rsidR="003F6A6F">
        <w:t xml:space="preserve"> Přidal jsem do něj celkově </w:t>
      </w:r>
      <w:r w:rsidR="009925E9">
        <w:t>5</w:t>
      </w:r>
      <w:r w:rsidR="003F6A6F">
        <w:t xml:space="preserve"> nov</w:t>
      </w:r>
      <w:r w:rsidR="009925E9">
        <w:t>ých</w:t>
      </w:r>
      <w:r w:rsidR="003F6A6F">
        <w:t xml:space="preserve"> polož</w:t>
      </w:r>
      <w:r w:rsidR="009925E9">
        <w:t>ek</w:t>
      </w:r>
      <w:r w:rsidR="003F6A6F">
        <w:t>, kterými jsou:</w:t>
      </w:r>
    </w:p>
    <w:p w14:paraId="5D047893" w14:textId="67A2B58D" w:rsidR="003F6A6F" w:rsidRDefault="003F6A6F" w:rsidP="003F6A6F">
      <w:pPr>
        <w:pStyle w:val="Sta"/>
        <w:numPr>
          <w:ilvl w:val="0"/>
          <w:numId w:val="24"/>
        </w:numPr>
      </w:pPr>
      <w:r>
        <w:t>E-maily pro posílání informací o nahlášení součástek ze Servisu</w:t>
      </w:r>
    </w:p>
    <w:p w14:paraId="43F9E492" w14:textId="29B29B4D" w:rsidR="003F6A6F" w:rsidRPr="00F243DC" w:rsidRDefault="003F6A6F" w:rsidP="003F6A6F">
      <w:pPr>
        <w:pStyle w:val="Sta"/>
        <w:numPr>
          <w:ilvl w:val="0"/>
          <w:numId w:val="24"/>
        </w:numPr>
      </w:pPr>
      <w:r>
        <w:t xml:space="preserve">E-maily pro posílání informací o nahlášení součástek z Prototypové dílny vývoje </w:t>
      </w:r>
    </w:p>
    <w:p w14:paraId="0E749853" w14:textId="584BDFD5" w:rsidR="003F6A6F" w:rsidRDefault="009925E9" w:rsidP="003F6A6F">
      <w:pPr>
        <w:pStyle w:val="Sta"/>
        <w:numPr>
          <w:ilvl w:val="0"/>
          <w:numId w:val="24"/>
        </w:numPr>
      </w:pPr>
      <w:r>
        <w:t>Statická IP adresa tabletu</w:t>
      </w:r>
    </w:p>
    <w:p w14:paraId="73F1055A" w14:textId="7D745905" w:rsidR="00534CA0" w:rsidRDefault="009925E9" w:rsidP="00534CA0">
      <w:pPr>
        <w:pStyle w:val="Sta"/>
        <w:numPr>
          <w:ilvl w:val="0"/>
          <w:numId w:val="24"/>
        </w:numPr>
      </w:pPr>
      <w:r>
        <w:t>URL adres</w:t>
      </w:r>
      <w:r w:rsidR="00F36D96">
        <w:t>y API, ze kterých aplikace čte data o uživatelích</w:t>
      </w:r>
    </w:p>
    <w:p w14:paraId="309D0018" w14:textId="4D11B04F" w:rsidR="00F337FA" w:rsidRDefault="00534CA0" w:rsidP="00534CA0">
      <w:pPr>
        <w:pStyle w:val="Sta"/>
      </w:pPr>
      <w:r>
        <w:lastRenderedPageBreak/>
        <w:t xml:space="preserve">Posledním krokem v refaktorování kódu bylo odstranit zbytečné PHP z Blade šablon ve View a přesunout ho do Controlleru, kde by se měla odehrávat většina logiky aplikace. </w:t>
      </w:r>
      <w:r w:rsidR="00BC3077">
        <w:t>V Controlleru se tedy data vypočítají a poté se do View pošlou jako parametry, tam jsou pak přístupné v proměnné.</w:t>
      </w:r>
    </w:p>
    <w:p w14:paraId="3AA59D64" w14:textId="24305543" w:rsidR="00C62738" w:rsidRDefault="00E3767B" w:rsidP="00C62738">
      <w:pPr>
        <w:pStyle w:val="Podkapitola"/>
      </w:pPr>
      <w:bookmarkStart w:id="56" w:name="_Toc67146140"/>
      <w:r>
        <w:t xml:space="preserve">Problém </w:t>
      </w:r>
      <w:r w:rsidR="0021383A">
        <w:t>s uživatelskými účty</w:t>
      </w:r>
      <w:bookmarkEnd w:id="56"/>
    </w:p>
    <w:p w14:paraId="6D43B691" w14:textId="7C732830" w:rsidR="0021383A" w:rsidRPr="0021383A" w:rsidRDefault="0021383A" w:rsidP="0021383A">
      <w:pPr>
        <w:pStyle w:val="Sta"/>
      </w:pPr>
      <w:r>
        <w:t xml:space="preserve">Při propojení aplikace s tabletem, který je fyzicky umístěn vedle stěny součástek nastal problém </w:t>
      </w:r>
      <w:r w:rsidR="003E5A1F">
        <w:t xml:space="preserve">s uživatelskými účty. </w:t>
      </w:r>
      <w:r w:rsidR="005B4387">
        <w:t>Aby aplikace fungovala, na tabletu musel být někdo přihlášen. Ovšem vzhledem k faktu, že tablet není žádná osoba, nemohl pro něj z bezpečnostních důvodů být vytvořený běžný účet, jako mají ostatní uživatelé.</w:t>
      </w:r>
      <w:r w:rsidR="003834BF">
        <w:t xml:space="preserve"> Tento problém byl nakonec vyřešen vytvořením </w:t>
      </w:r>
      <w:r w:rsidR="00C7799E">
        <w:t>podmínky v</w:t>
      </w:r>
      <w:r w:rsidR="00301EEB">
        <w:t> </w:t>
      </w:r>
      <w:r w:rsidR="00C7799E">
        <w:t>Middleware</w:t>
      </w:r>
      <w:r w:rsidR="00301EEB">
        <w:t>, která</w:t>
      </w:r>
      <w:r w:rsidR="00A571A3">
        <w:t xml:space="preserve"> detekuje statickou IP adresu tabletu. V</w:t>
      </w:r>
      <w:r w:rsidR="003D5705">
        <w:t xml:space="preserve"> tomto případě obejde klasické přihlašování a do cookies místo toho uloží místo jména uživatele „Tablet“ a ostatní údaje (email, </w:t>
      </w:r>
      <w:r w:rsidR="00C85ABD">
        <w:t xml:space="preserve">jméno </w:t>
      </w:r>
      <w:r w:rsidR="003D5705">
        <w:t>nadřízený)</w:t>
      </w:r>
      <w:r w:rsidR="00C85ABD">
        <w:t xml:space="preserve"> </w:t>
      </w:r>
      <w:r w:rsidR="00C83454">
        <w:t xml:space="preserve">zapíše jako prázdná. </w:t>
      </w:r>
      <w:r w:rsidR="00DF6743">
        <w:t>Díky tomu lze z tabletu nahlašovat prázdné šuplíky</w:t>
      </w:r>
      <w:r w:rsidR="005177A0">
        <w:t>.</w:t>
      </w:r>
    </w:p>
    <w:p w14:paraId="6875E33D" w14:textId="7423CD5D" w:rsidR="001A43DE" w:rsidRDefault="001A43DE" w:rsidP="001A43DE">
      <w:pPr>
        <w:pStyle w:val="Neslovankapitola"/>
      </w:pPr>
      <w:bookmarkStart w:id="57" w:name="_Toc286557235"/>
      <w:bookmarkStart w:id="58" w:name="_Toc286561888"/>
      <w:bookmarkStart w:id="59" w:name="_Toc67146141"/>
      <w:r>
        <w:lastRenderedPageBreak/>
        <w:t>Závěr</w:t>
      </w:r>
      <w:bookmarkEnd w:id="57"/>
      <w:bookmarkEnd w:id="58"/>
      <w:bookmarkEnd w:id="59"/>
    </w:p>
    <w:p w14:paraId="0D9B76CD" w14:textId="1C13B7DB" w:rsidR="001A43DE" w:rsidRDefault="00296437" w:rsidP="00E60C8B">
      <w:pPr>
        <w:pStyle w:val="Sta"/>
      </w:pPr>
      <w:r>
        <w:t xml:space="preserve">Výsledkem této práce je funkční a v praxi používaná aplikace firmou </w:t>
      </w:r>
      <w:proofErr w:type="spellStart"/>
      <w:r>
        <w:t>Jablotron</w:t>
      </w:r>
      <w:proofErr w:type="spellEnd"/>
      <w:r>
        <w:t xml:space="preserve">. </w:t>
      </w:r>
      <w:r w:rsidR="00A87256">
        <w:t xml:space="preserve">Od začátku vývoje až do dnešní doby jsem na práci strávil odhadem </w:t>
      </w:r>
      <w:r w:rsidR="007C155C">
        <w:t xml:space="preserve">700 hodin. </w:t>
      </w:r>
      <w:r w:rsidR="00716E12">
        <w:t xml:space="preserve">Aplikace stále není v konečném </w:t>
      </w:r>
      <w:r w:rsidR="006D1A06">
        <w:t xml:space="preserve">stavu a stále se rozšiřuje podle potřeb firmy. </w:t>
      </w:r>
      <w:r w:rsidR="007E6337">
        <w:t>Díky refaktorování kódu a zvýšení jeho čitelnosti na aplikaci můžou pracovat i ostatní členové firmy a dělat na ní případné úpravy.</w:t>
      </w:r>
    </w:p>
    <w:p w14:paraId="3B810F18" w14:textId="2094A4A7" w:rsidR="004E17A7" w:rsidRDefault="004E17A7" w:rsidP="00E60C8B">
      <w:pPr>
        <w:pStyle w:val="Sta"/>
      </w:pPr>
      <w:r>
        <w:t>Při začátku vývoje aplikace jsem se framework Laravel učil od úplného minima (bez jakékoliv znalosti tohoto frameworku)</w:t>
      </w:r>
      <w:r w:rsidR="0010728B">
        <w:t xml:space="preserve">. Aplikaci jsem tvořil </w:t>
      </w:r>
      <w:r w:rsidR="00706344">
        <w:t xml:space="preserve">především podle oficiální dokumentace Laravelu, která </w:t>
      </w:r>
      <w:r w:rsidR="00BF1E6A">
        <w:t xml:space="preserve">je přehledná a dostačující. </w:t>
      </w:r>
      <w:r w:rsidR="00A26400">
        <w:t>Kdybych aplikaci tvořil s</w:t>
      </w:r>
      <w:r w:rsidR="00BB0816">
        <w:t> </w:t>
      </w:r>
      <w:r w:rsidR="00A26400">
        <w:t>momentální</w:t>
      </w:r>
      <w:r w:rsidR="00BB0816">
        <w:t>mi znalostmi, některé věci bych udělal jinak</w:t>
      </w:r>
      <w:r w:rsidR="00E2529F">
        <w:t xml:space="preserve"> (PHP kód ve View, migrace). Většinu z nich jsem v aplikaci ovšem již opravil. </w:t>
      </w:r>
    </w:p>
    <w:p w14:paraId="017D5005" w14:textId="0EFA434C" w:rsidR="00D049EC" w:rsidRPr="001D7BF6" w:rsidRDefault="00D049EC" w:rsidP="00E60C8B">
      <w:pPr>
        <w:pStyle w:val="Sta"/>
      </w:pPr>
      <w:r>
        <w:t xml:space="preserve">S prací jsem spokojen hlavně díky faktu, že se ve firmě aktivně využívá. </w:t>
      </w:r>
      <w:r w:rsidR="000B41F7">
        <w:t xml:space="preserve">Aplikace je připravena na budoucí rozšiřování a případné změny. </w:t>
      </w:r>
      <w:r w:rsidR="00A075CF">
        <w:t>Znalosti PHP frameworku Laravel, které jsem získal při tvoření práce se také budou hodit.</w:t>
      </w:r>
    </w:p>
    <w:p w14:paraId="20294F92" w14:textId="77777777" w:rsidR="001D7BF6" w:rsidRDefault="001D7BF6" w:rsidP="001D7BF6">
      <w:pPr>
        <w:pStyle w:val="Neslovankapitola"/>
      </w:pPr>
      <w:bookmarkStart w:id="60" w:name="_Toc67146142"/>
      <w:r>
        <w:lastRenderedPageBreak/>
        <w:t>Seznam obrázků</w:t>
      </w:r>
      <w:bookmarkEnd w:id="60"/>
    </w:p>
    <w:p w14:paraId="03AD98E7" w14:textId="039ABE52" w:rsidR="00C87542" w:rsidRDefault="0003211D">
      <w:pPr>
        <w:pStyle w:val="Seznamobrzk"/>
        <w:tabs>
          <w:tab w:val="right" w:leader="dot" w:pos="9061"/>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67146083" w:history="1">
        <w:r w:rsidR="00C87542" w:rsidRPr="00FB416F">
          <w:rPr>
            <w:rStyle w:val="Hypertextovodkaz"/>
            <w:noProof/>
          </w:rPr>
          <w:t>Obrázek 1 - Popis projektu na Gitu</w:t>
        </w:r>
        <w:r w:rsidR="00C87542">
          <w:rPr>
            <w:noProof/>
            <w:webHidden/>
          </w:rPr>
          <w:tab/>
        </w:r>
        <w:r w:rsidR="00C87542">
          <w:rPr>
            <w:noProof/>
            <w:webHidden/>
          </w:rPr>
          <w:fldChar w:fldCharType="begin"/>
        </w:r>
        <w:r w:rsidR="00C87542">
          <w:rPr>
            <w:noProof/>
            <w:webHidden/>
          </w:rPr>
          <w:instrText xml:space="preserve"> PAGEREF _Toc67146083 \h </w:instrText>
        </w:r>
        <w:r w:rsidR="00C87542">
          <w:rPr>
            <w:noProof/>
            <w:webHidden/>
          </w:rPr>
        </w:r>
        <w:r w:rsidR="00C87542">
          <w:rPr>
            <w:noProof/>
            <w:webHidden/>
          </w:rPr>
          <w:fldChar w:fldCharType="separate"/>
        </w:r>
        <w:r w:rsidR="00B54D2F">
          <w:rPr>
            <w:noProof/>
            <w:webHidden/>
          </w:rPr>
          <w:t>6</w:t>
        </w:r>
        <w:r w:rsidR="00C87542">
          <w:rPr>
            <w:noProof/>
            <w:webHidden/>
          </w:rPr>
          <w:fldChar w:fldCharType="end"/>
        </w:r>
      </w:hyperlink>
    </w:p>
    <w:p w14:paraId="35CF9B3A" w14:textId="7AAC99D5"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84" w:history="1">
        <w:r w:rsidR="00C87542" w:rsidRPr="00FB416F">
          <w:rPr>
            <w:rStyle w:val="Hypertextovodkaz"/>
            <w:noProof/>
          </w:rPr>
          <w:t>Obrázek 2 - Detail tabletu</w:t>
        </w:r>
        <w:r w:rsidR="00C87542">
          <w:rPr>
            <w:noProof/>
            <w:webHidden/>
          </w:rPr>
          <w:tab/>
        </w:r>
        <w:r w:rsidR="00C87542">
          <w:rPr>
            <w:noProof/>
            <w:webHidden/>
          </w:rPr>
          <w:fldChar w:fldCharType="begin"/>
        </w:r>
        <w:r w:rsidR="00C87542">
          <w:rPr>
            <w:noProof/>
            <w:webHidden/>
          </w:rPr>
          <w:instrText xml:space="preserve"> PAGEREF _Toc67146084 \h </w:instrText>
        </w:r>
        <w:r w:rsidR="00C87542">
          <w:rPr>
            <w:noProof/>
            <w:webHidden/>
          </w:rPr>
        </w:r>
        <w:r w:rsidR="00C87542">
          <w:rPr>
            <w:noProof/>
            <w:webHidden/>
          </w:rPr>
          <w:fldChar w:fldCharType="separate"/>
        </w:r>
        <w:r w:rsidR="00B54D2F">
          <w:rPr>
            <w:noProof/>
            <w:webHidden/>
          </w:rPr>
          <w:t>6</w:t>
        </w:r>
        <w:r w:rsidR="00C87542">
          <w:rPr>
            <w:noProof/>
            <w:webHidden/>
          </w:rPr>
          <w:fldChar w:fldCharType="end"/>
        </w:r>
      </w:hyperlink>
    </w:p>
    <w:p w14:paraId="7882DA95" w14:textId="0A87C930"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85" w:history="1">
        <w:r w:rsidR="00C87542" w:rsidRPr="00FB416F">
          <w:rPr>
            <w:rStyle w:val="Hypertextovodkaz"/>
            <w:noProof/>
          </w:rPr>
          <w:t>Obrázek 3 - Detail stojanu</w:t>
        </w:r>
        <w:r w:rsidR="00C87542">
          <w:rPr>
            <w:noProof/>
            <w:webHidden/>
          </w:rPr>
          <w:tab/>
        </w:r>
        <w:r w:rsidR="00C87542">
          <w:rPr>
            <w:noProof/>
            <w:webHidden/>
          </w:rPr>
          <w:fldChar w:fldCharType="begin"/>
        </w:r>
        <w:r w:rsidR="00C87542">
          <w:rPr>
            <w:noProof/>
            <w:webHidden/>
          </w:rPr>
          <w:instrText xml:space="preserve"> PAGEREF _Toc67146085 \h </w:instrText>
        </w:r>
        <w:r w:rsidR="00C87542">
          <w:rPr>
            <w:noProof/>
            <w:webHidden/>
          </w:rPr>
        </w:r>
        <w:r w:rsidR="00C87542">
          <w:rPr>
            <w:noProof/>
            <w:webHidden/>
          </w:rPr>
          <w:fldChar w:fldCharType="separate"/>
        </w:r>
        <w:r w:rsidR="00B54D2F">
          <w:rPr>
            <w:noProof/>
            <w:webHidden/>
          </w:rPr>
          <w:t>8</w:t>
        </w:r>
        <w:r w:rsidR="00C87542">
          <w:rPr>
            <w:noProof/>
            <w:webHidden/>
          </w:rPr>
          <w:fldChar w:fldCharType="end"/>
        </w:r>
      </w:hyperlink>
    </w:p>
    <w:p w14:paraId="4F087027" w14:textId="607A2539"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86" w:history="1">
        <w:r w:rsidR="00C87542" w:rsidRPr="00FB416F">
          <w:rPr>
            <w:rStyle w:val="Hypertextovodkaz"/>
            <w:noProof/>
          </w:rPr>
          <w:t>Obrázek 4 - Screenshot vyhledávání</w:t>
        </w:r>
        <w:r w:rsidR="00C87542">
          <w:rPr>
            <w:noProof/>
            <w:webHidden/>
          </w:rPr>
          <w:tab/>
        </w:r>
        <w:r w:rsidR="00C87542">
          <w:rPr>
            <w:noProof/>
            <w:webHidden/>
          </w:rPr>
          <w:fldChar w:fldCharType="begin"/>
        </w:r>
        <w:r w:rsidR="00C87542">
          <w:rPr>
            <w:noProof/>
            <w:webHidden/>
          </w:rPr>
          <w:instrText xml:space="preserve"> PAGEREF _Toc67146086 \h </w:instrText>
        </w:r>
        <w:r w:rsidR="00C87542">
          <w:rPr>
            <w:noProof/>
            <w:webHidden/>
          </w:rPr>
        </w:r>
        <w:r w:rsidR="00C87542">
          <w:rPr>
            <w:noProof/>
            <w:webHidden/>
          </w:rPr>
          <w:fldChar w:fldCharType="separate"/>
        </w:r>
        <w:r w:rsidR="00B54D2F">
          <w:rPr>
            <w:noProof/>
            <w:webHidden/>
          </w:rPr>
          <w:t>14</w:t>
        </w:r>
        <w:r w:rsidR="00C87542">
          <w:rPr>
            <w:noProof/>
            <w:webHidden/>
          </w:rPr>
          <w:fldChar w:fldCharType="end"/>
        </w:r>
      </w:hyperlink>
    </w:p>
    <w:p w14:paraId="11C362E9" w14:textId="26A99106"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87" w:history="1">
        <w:r w:rsidR="00C87542" w:rsidRPr="00FB416F">
          <w:rPr>
            <w:rStyle w:val="Hypertextovodkaz"/>
            <w:noProof/>
          </w:rPr>
          <w:t>Obrázek 5 - Screenshot grafického zobrazení</w:t>
        </w:r>
        <w:r w:rsidR="00C87542">
          <w:rPr>
            <w:noProof/>
            <w:webHidden/>
          </w:rPr>
          <w:tab/>
        </w:r>
        <w:r w:rsidR="00C87542">
          <w:rPr>
            <w:noProof/>
            <w:webHidden/>
          </w:rPr>
          <w:fldChar w:fldCharType="begin"/>
        </w:r>
        <w:r w:rsidR="00C87542">
          <w:rPr>
            <w:noProof/>
            <w:webHidden/>
          </w:rPr>
          <w:instrText xml:space="preserve"> PAGEREF _Toc67146087 \h </w:instrText>
        </w:r>
        <w:r w:rsidR="00C87542">
          <w:rPr>
            <w:noProof/>
            <w:webHidden/>
          </w:rPr>
        </w:r>
        <w:r w:rsidR="00C87542">
          <w:rPr>
            <w:noProof/>
            <w:webHidden/>
          </w:rPr>
          <w:fldChar w:fldCharType="separate"/>
        </w:r>
        <w:r w:rsidR="00B54D2F">
          <w:rPr>
            <w:noProof/>
            <w:webHidden/>
          </w:rPr>
          <w:t>15</w:t>
        </w:r>
        <w:r w:rsidR="00C87542">
          <w:rPr>
            <w:noProof/>
            <w:webHidden/>
          </w:rPr>
          <w:fldChar w:fldCharType="end"/>
        </w:r>
      </w:hyperlink>
    </w:p>
    <w:p w14:paraId="0FB636DA" w14:textId="331851DC"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88" w:history="1">
        <w:r w:rsidR="00C87542" w:rsidRPr="00FB416F">
          <w:rPr>
            <w:rStyle w:val="Hypertextovodkaz"/>
            <w:noProof/>
          </w:rPr>
          <w:t>Obrázek 6 - Stěna součástkové základny</w:t>
        </w:r>
        <w:r w:rsidR="00C87542">
          <w:rPr>
            <w:noProof/>
            <w:webHidden/>
          </w:rPr>
          <w:tab/>
        </w:r>
        <w:r w:rsidR="00C87542">
          <w:rPr>
            <w:noProof/>
            <w:webHidden/>
          </w:rPr>
          <w:fldChar w:fldCharType="begin"/>
        </w:r>
        <w:r w:rsidR="00C87542">
          <w:rPr>
            <w:noProof/>
            <w:webHidden/>
          </w:rPr>
          <w:instrText xml:space="preserve"> PAGEREF _Toc67146088 \h </w:instrText>
        </w:r>
        <w:r w:rsidR="00C87542">
          <w:rPr>
            <w:noProof/>
            <w:webHidden/>
          </w:rPr>
        </w:r>
        <w:r w:rsidR="00C87542">
          <w:rPr>
            <w:noProof/>
            <w:webHidden/>
          </w:rPr>
          <w:fldChar w:fldCharType="separate"/>
        </w:r>
        <w:r w:rsidR="00B54D2F">
          <w:rPr>
            <w:noProof/>
            <w:webHidden/>
          </w:rPr>
          <w:t>16</w:t>
        </w:r>
        <w:r w:rsidR="00C87542">
          <w:rPr>
            <w:noProof/>
            <w:webHidden/>
          </w:rPr>
          <w:fldChar w:fldCharType="end"/>
        </w:r>
      </w:hyperlink>
    </w:p>
    <w:p w14:paraId="5C62F121" w14:textId="495D6924"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89" w:history="1">
        <w:r w:rsidR="00C87542" w:rsidRPr="00FB416F">
          <w:rPr>
            <w:rStyle w:val="Hypertextovodkaz"/>
            <w:noProof/>
          </w:rPr>
          <w:t>Obrázek 7 - Detail skříňky v grafickém zobrazení</w:t>
        </w:r>
        <w:r w:rsidR="00C87542">
          <w:rPr>
            <w:noProof/>
            <w:webHidden/>
          </w:rPr>
          <w:tab/>
        </w:r>
        <w:r w:rsidR="00C87542">
          <w:rPr>
            <w:noProof/>
            <w:webHidden/>
          </w:rPr>
          <w:fldChar w:fldCharType="begin"/>
        </w:r>
        <w:r w:rsidR="00C87542">
          <w:rPr>
            <w:noProof/>
            <w:webHidden/>
          </w:rPr>
          <w:instrText xml:space="preserve"> PAGEREF _Toc67146089 \h </w:instrText>
        </w:r>
        <w:r w:rsidR="00C87542">
          <w:rPr>
            <w:noProof/>
            <w:webHidden/>
          </w:rPr>
        </w:r>
        <w:r w:rsidR="00C87542">
          <w:rPr>
            <w:noProof/>
            <w:webHidden/>
          </w:rPr>
          <w:fldChar w:fldCharType="separate"/>
        </w:r>
        <w:r w:rsidR="00B54D2F">
          <w:rPr>
            <w:noProof/>
            <w:webHidden/>
          </w:rPr>
          <w:t>17</w:t>
        </w:r>
        <w:r w:rsidR="00C87542">
          <w:rPr>
            <w:noProof/>
            <w:webHidden/>
          </w:rPr>
          <w:fldChar w:fldCharType="end"/>
        </w:r>
      </w:hyperlink>
    </w:p>
    <w:p w14:paraId="5AC97812" w14:textId="0D1AA8F8"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90" w:history="1">
        <w:r w:rsidR="00C87542" w:rsidRPr="00FB416F">
          <w:rPr>
            <w:rStyle w:val="Hypertextovodkaz"/>
            <w:noProof/>
          </w:rPr>
          <w:t>Obrázek 8 - Detail skříňky se součástkami</w:t>
        </w:r>
        <w:r w:rsidR="00C87542">
          <w:rPr>
            <w:noProof/>
            <w:webHidden/>
          </w:rPr>
          <w:tab/>
        </w:r>
        <w:r w:rsidR="00C87542">
          <w:rPr>
            <w:noProof/>
            <w:webHidden/>
          </w:rPr>
          <w:fldChar w:fldCharType="begin"/>
        </w:r>
        <w:r w:rsidR="00C87542">
          <w:rPr>
            <w:noProof/>
            <w:webHidden/>
          </w:rPr>
          <w:instrText xml:space="preserve"> PAGEREF _Toc67146090 \h </w:instrText>
        </w:r>
        <w:r w:rsidR="00C87542">
          <w:rPr>
            <w:noProof/>
            <w:webHidden/>
          </w:rPr>
        </w:r>
        <w:r w:rsidR="00C87542">
          <w:rPr>
            <w:noProof/>
            <w:webHidden/>
          </w:rPr>
          <w:fldChar w:fldCharType="separate"/>
        </w:r>
        <w:r w:rsidR="00B54D2F">
          <w:rPr>
            <w:noProof/>
            <w:webHidden/>
          </w:rPr>
          <w:t>17</w:t>
        </w:r>
        <w:r w:rsidR="00C87542">
          <w:rPr>
            <w:noProof/>
            <w:webHidden/>
          </w:rPr>
          <w:fldChar w:fldCharType="end"/>
        </w:r>
      </w:hyperlink>
    </w:p>
    <w:p w14:paraId="7E1038C1" w14:textId="35512933"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91" w:history="1">
        <w:r w:rsidR="00C87542" w:rsidRPr="00FB416F">
          <w:rPr>
            <w:rStyle w:val="Hypertextovodkaz"/>
            <w:noProof/>
          </w:rPr>
          <w:t>Obrázek 9 - Screenshot zobrazení skladu</w:t>
        </w:r>
        <w:r w:rsidR="00C87542">
          <w:rPr>
            <w:noProof/>
            <w:webHidden/>
          </w:rPr>
          <w:tab/>
        </w:r>
        <w:r w:rsidR="00C87542">
          <w:rPr>
            <w:noProof/>
            <w:webHidden/>
          </w:rPr>
          <w:fldChar w:fldCharType="begin"/>
        </w:r>
        <w:r w:rsidR="00C87542">
          <w:rPr>
            <w:noProof/>
            <w:webHidden/>
          </w:rPr>
          <w:instrText xml:space="preserve"> PAGEREF _Toc67146091 \h </w:instrText>
        </w:r>
        <w:r w:rsidR="00C87542">
          <w:rPr>
            <w:noProof/>
            <w:webHidden/>
          </w:rPr>
        </w:r>
        <w:r w:rsidR="00C87542">
          <w:rPr>
            <w:noProof/>
            <w:webHidden/>
          </w:rPr>
          <w:fldChar w:fldCharType="separate"/>
        </w:r>
        <w:r w:rsidR="00B54D2F">
          <w:rPr>
            <w:noProof/>
            <w:webHidden/>
          </w:rPr>
          <w:t>18</w:t>
        </w:r>
        <w:r w:rsidR="00C87542">
          <w:rPr>
            <w:noProof/>
            <w:webHidden/>
          </w:rPr>
          <w:fldChar w:fldCharType="end"/>
        </w:r>
      </w:hyperlink>
    </w:p>
    <w:p w14:paraId="4F5E4BBC" w14:textId="5B0E0104"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92" w:history="1">
        <w:r w:rsidR="00C87542" w:rsidRPr="00FB416F">
          <w:rPr>
            <w:rStyle w:val="Hypertextovodkaz"/>
            <w:noProof/>
          </w:rPr>
          <w:t>Obrázek 10 - Přepravky a kotouče ve skladu</w:t>
        </w:r>
        <w:r w:rsidR="00C87542">
          <w:rPr>
            <w:noProof/>
            <w:webHidden/>
          </w:rPr>
          <w:tab/>
        </w:r>
        <w:r w:rsidR="00C87542">
          <w:rPr>
            <w:noProof/>
            <w:webHidden/>
          </w:rPr>
          <w:fldChar w:fldCharType="begin"/>
        </w:r>
        <w:r w:rsidR="00C87542">
          <w:rPr>
            <w:noProof/>
            <w:webHidden/>
          </w:rPr>
          <w:instrText xml:space="preserve"> PAGEREF _Toc67146092 \h </w:instrText>
        </w:r>
        <w:r w:rsidR="00C87542">
          <w:rPr>
            <w:noProof/>
            <w:webHidden/>
          </w:rPr>
        </w:r>
        <w:r w:rsidR="00C87542">
          <w:rPr>
            <w:noProof/>
            <w:webHidden/>
          </w:rPr>
          <w:fldChar w:fldCharType="separate"/>
        </w:r>
        <w:r w:rsidR="00B54D2F">
          <w:rPr>
            <w:noProof/>
            <w:webHidden/>
          </w:rPr>
          <w:t>19</w:t>
        </w:r>
        <w:r w:rsidR="00C87542">
          <w:rPr>
            <w:noProof/>
            <w:webHidden/>
          </w:rPr>
          <w:fldChar w:fldCharType="end"/>
        </w:r>
      </w:hyperlink>
    </w:p>
    <w:p w14:paraId="6F8C3C71" w14:textId="067748FE" w:rsidR="00C87542" w:rsidRDefault="0096479C">
      <w:pPr>
        <w:pStyle w:val="Seznamobrzk"/>
        <w:tabs>
          <w:tab w:val="right" w:leader="dot" w:pos="9061"/>
        </w:tabs>
        <w:rPr>
          <w:rFonts w:asciiTheme="minorHAnsi" w:eastAsiaTheme="minorEastAsia" w:hAnsiTheme="minorHAnsi" w:cstheme="minorBidi"/>
          <w:noProof/>
          <w:sz w:val="22"/>
          <w:szCs w:val="22"/>
        </w:rPr>
      </w:pPr>
      <w:hyperlink w:anchor="_Toc67146093" w:history="1">
        <w:r w:rsidR="00C87542" w:rsidRPr="00FB416F">
          <w:rPr>
            <w:rStyle w:val="Hypertextovodkaz"/>
            <w:noProof/>
          </w:rPr>
          <w:t>Obrázek 11 - Screenshot sekce Můj seznam</w:t>
        </w:r>
        <w:r w:rsidR="00C87542">
          <w:rPr>
            <w:noProof/>
            <w:webHidden/>
          </w:rPr>
          <w:tab/>
        </w:r>
        <w:r w:rsidR="00C87542">
          <w:rPr>
            <w:noProof/>
            <w:webHidden/>
          </w:rPr>
          <w:fldChar w:fldCharType="begin"/>
        </w:r>
        <w:r w:rsidR="00C87542">
          <w:rPr>
            <w:noProof/>
            <w:webHidden/>
          </w:rPr>
          <w:instrText xml:space="preserve"> PAGEREF _Toc67146093 \h </w:instrText>
        </w:r>
        <w:r w:rsidR="00C87542">
          <w:rPr>
            <w:noProof/>
            <w:webHidden/>
          </w:rPr>
        </w:r>
        <w:r w:rsidR="00C87542">
          <w:rPr>
            <w:noProof/>
            <w:webHidden/>
          </w:rPr>
          <w:fldChar w:fldCharType="separate"/>
        </w:r>
        <w:r w:rsidR="00B54D2F">
          <w:rPr>
            <w:noProof/>
            <w:webHidden/>
          </w:rPr>
          <w:t>20</w:t>
        </w:r>
        <w:r w:rsidR="00C87542">
          <w:rPr>
            <w:noProof/>
            <w:webHidden/>
          </w:rPr>
          <w:fldChar w:fldCharType="end"/>
        </w:r>
      </w:hyperlink>
    </w:p>
    <w:p w14:paraId="6BDE573F" w14:textId="71F7B063" w:rsidR="001D7BF6" w:rsidRPr="001D7BF6" w:rsidRDefault="0003211D" w:rsidP="001D7BF6">
      <w:pPr>
        <w:pStyle w:val="Sta"/>
      </w:pPr>
      <w:r>
        <w:rPr>
          <w:b/>
          <w:bCs/>
          <w:noProof/>
        </w:rPr>
        <w:fldChar w:fldCharType="end"/>
      </w:r>
    </w:p>
    <w:p w14:paraId="4BC60977" w14:textId="77777777" w:rsidR="00EC3F4F" w:rsidRDefault="001D7BF6" w:rsidP="001D7BF6">
      <w:pPr>
        <w:pStyle w:val="Neslovankapitola"/>
      </w:pPr>
      <w:bookmarkStart w:id="61" w:name="_Toc67146143"/>
      <w:r>
        <w:lastRenderedPageBreak/>
        <w:t>Použitá literatura</w:t>
      </w:r>
      <w:bookmarkEnd w:id="61"/>
    </w:p>
    <w:p w14:paraId="3DD75124" w14:textId="77777777" w:rsidR="00C87542" w:rsidRDefault="001D7BF6" w:rsidP="00C87542">
      <w:pPr>
        <w:pStyle w:val="Bibliografie"/>
        <w:jc w:val="left"/>
        <w:rPr>
          <w:noProof/>
        </w:rPr>
      </w:pPr>
      <w:r>
        <w:fldChar w:fldCharType="begin"/>
      </w:r>
      <w:r>
        <w:instrText xml:space="preserve"> BIBLIOGRAPHY  \l 1029 </w:instrText>
      </w:r>
      <w:r>
        <w:fldChar w:fldCharType="separate"/>
      </w:r>
      <w:r w:rsidR="00C87542">
        <w:rPr>
          <w:noProof/>
        </w:rPr>
        <w:t xml:space="preserve">1. </w:t>
      </w:r>
      <w:r w:rsidR="00C87542">
        <w:rPr>
          <w:b/>
          <w:bCs/>
          <w:noProof/>
        </w:rPr>
        <w:t>Laravel.</w:t>
      </w:r>
      <w:r w:rsidR="00C87542">
        <w:rPr>
          <w:noProof/>
        </w:rPr>
        <w:t xml:space="preserve"> Laravel dokumentace. [Online] Laravel, 1. 5 2020. https://laravel.com/docs/.</w:t>
      </w:r>
    </w:p>
    <w:p w14:paraId="085094FE" w14:textId="77777777" w:rsidR="00C87542" w:rsidRDefault="00C87542" w:rsidP="00C87542">
      <w:pPr>
        <w:pStyle w:val="Bibliografie"/>
        <w:jc w:val="left"/>
        <w:rPr>
          <w:noProof/>
        </w:rPr>
      </w:pPr>
      <w:r>
        <w:rPr>
          <w:noProof/>
        </w:rPr>
        <w:t xml:space="preserve">2. </w:t>
      </w:r>
      <w:r>
        <w:rPr>
          <w:b/>
          <w:bCs/>
          <w:noProof/>
        </w:rPr>
        <w:t>Bootstrap.</w:t>
      </w:r>
      <w:r>
        <w:rPr>
          <w:noProof/>
        </w:rPr>
        <w:t xml:space="preserve"> Bootstrap dokumentace. [Online] Bootstrap, 1. 5 2020. https://getbootstrap.com/docs/.</w:t>
      </w:r>
    </w:p>
    <w:p w14:paraId="16708F9F" w14:textId="77777777" w:rsidR="00C87542" w:rsidRDefault="00C87542" w:rsidP="00C87542">
      <w:pPr>
        <w:pStyle w:val="Bibliografie"/>
        <w:jc w:val="left"/>
        <w:rPr>
          <w:noProof/>
        </w:rPr>
      </w:pPr>
      <w:r>
        <w:rPr>
          <w:noProof/>
        </w:rPr>
        <w:t xml:space="preserve">3. </w:t>
      </w:r>
      <w:r>
        <w:rPr>
          <w:b/>
          <w:bCs/>
          <w:noProof/>
        </w:rPr>
        <w:t>SpryMedia Ltd.</w:t>
      </w:r>
      <w:r>
        <w:rPr>
          <w:noProof/>
        </w:rPr>
        <w:t xml:space="preserve"> Datatables dokumentace. [Online] 1. 5 2020. https://datatables.net/manual/.</w:t>
      </w:r>
    </w:p>
    <w:p w14:paraId="774274D7" w14:textId="77777777" w:rsidR="00C87542" w:rsidRDefault="00C87542" w:rsidP="00C87542">
      <w:pPr>
        <w:pStyle w:val="Bibliografie"/>
        <w:jc w:val="left"/>
        <w:rPr>
          <w:noProof/>
        </w:rPr>
      </w:pPr>
      <w:r>
        <w:rPr>
          <w:noProof/>
        </w:rPr>
        <w:t xml:space="preserve">4. </w:t>
      </w:r>
      <w:r>
        <w:rPr>
          <w:b/>
          <w:bCs/>
          <w:noProof/>
        </w:rPr>
        <w:t>Font Awesome.</w:t>
      </w:r>
      <w:r>
        <w:rPr>
          <w:noProof/>
        </w:rPr>
        <w:t xml:space="preserve"> Font Awesome - seznam ikon. [Online] 1. 5 2020. https://fontawesome.com/v4.7.0/.</w:t>
      </w:r>
    </w:p>
    <w:p w14:paraId="4B895125" w14:textId="77777777" w:rsidR="00C87542" w:rsidRDefault="00C87542" w:rsidP="00C87542">
      <w:pPr>
        <w:pStyle w:val="Bibliografie"/>
        <w:jc w:val="left"/>
        <w:rPr>
          <w:noProof/>
        </w:rPr>
      </w:pPr>
      <w:r>
        <w:rPr>
          <w:noProof/>
        </w:rPr>
        <w:t xml:space="preserve">5. </w:t>
      </w:r>
      <w:r>
        <w:rPr>
          <w:b/>
          <w:bCs/>
          <w:noProof/>
        </w:rPr>
        <w:t>Oracle Corporation.</w:t>
      </w:r>
      <w:r>
        <w:rPr>
          <w:noProof/>
        </w:rPr>
        <w:t xml:space="preserve"> MySQL dokumentace. [Online] 1. 5 2020. https://dev.mysql.com/doc/.</w:t>
      </w:r>
    </w:p>
    <w:p w14:paraId="7A43FCA2" w14:textId="3204B044" w:rsidR="00EC3F4F" w:rsidRPr="00EC3F4F" w:rsidRDefault="001D7BF6" w:rsidP="00C87542">
      <w:pPr>
        <w:pStyle w:val="Sta"/>
        <w:jc w:val="left"/>
        <w:sectPr w:rsidR="00EC3F4F" w:rsidRPr="00EC3F4F" w:rsidSect="00E33E77">
          <w:headerReference w:type="even" r:id="rId29"/>
          <w:footerReference w:type="default" r:id="rId30"/>
          <w:pgSz w:w="11907" w:h="16840" w:code="9"/>
          <w:pgMar w:top="899" w:right="1418" w:bottom="1078" w:left="1418" w:header="709" w:footer="709" w:gutter="0"/>
          <w:pgNumType w:start="1"/>
          <w:cols w:space="708"/>
          <w:docGrid w:linePitch="360"/>
        </w:sectPr>
      </w:pPr>
      <w:r>
        <w:fldChar w:fldCharType="end"/>
      </w:r>
    </w:p>
    <w:p w14:paraId="1D3FC472" w14:textId="77777777" w:rsidR="00A30F80" w:rsidRDefault="001D7BF6" w:rsidP="00A30F80">
      <w:pPr>
        <w:pStyle w:val="Ploha"/>
      </w:pPr>
      <w:bookmarkStart w:id="62" w:name="_Toc67146144"/>
      <w:r>
        <w:lastRenderedPageBreak/>
        <w:t>Seznam přiložených souborů</w:t>
      </w:r>
      <w:bookmarkEnd w:id="62"/>
    </w:p>
    <w:p w14:paraId="2991F030" w14:textId="11F37AAB" w:rsidR="008A58B3" w:rsidRPr="00A30F80" w:rsidRDefault="002E1E07" w:rsidP="00000ED5">
      <w:pPr>
        <w:pStyle w:val="Sta"/>
        <w:numPr>
          <w:ilvl w:val="0"/>
          <w:numId w:val="26"/>
        </w:numPr>
      </w:pPr>
      <w:r>
        <w:t xml:space="preserve">Složka </w:t>
      </w:r>
      <w:proofErr w:type="spellStart"/>
      <w:r>
        <w:t>app</w:t>
      </w:r>
      <w:proofErr w:type="spellEnd"/>
      <w:r>
        <w:t xml:space="preserve"> – obsahuje kód aplikace</w:t>
      </w:r>
    </w:p>
    <w:sectPr w:rsidR="008A58B3" w:rsidRPr="00A30F80" w:rsidSect="00E33E77">
      <w:footerReference w:type="default" r:id="rId31"/>
      <w:pgSz w:w="11907" w:h="16840" w:code="9"/>
      <w:pgMar w:top="899" w:right="1418" w:bottom="107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F9954" w14:textId="77777777" w:rsidR="0096479C" w:rsidRDefault="0096479C">
      <w:r>
        <w:separator/>
      </w:r>
    </w:p>
  </w:endnote>
  <w:endnote w:type="continuationSeparator" w:id="0">
    <w:p w14:paraId="1592C252" w14:textId="77777777" w:rsidR="0096479C" w:rsidRDefault="00964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54FDFF" w14:textId="77777777" w:rsidR="00E5072F" w:rsidRDefault="00E5072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14EED" w14:textId="77777777" w:rsidR="00E5072F" w:rsidRDefault="00E5072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6FBEB" w14:textId="77777777" w:rsidR="00E5072F" w:rsidRDefault="00E5072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D7ACB" w14:textId="77777777" w:rsidR="00E5072F" w:rsidRDefault="00E5072F">
    <w:pPr>
      <w:pStyle w:val="Zpat"/>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0D096" w14:textId="77777777" w:rsidR="00E5072F" w:rsidRDefault="00E5072F" w:rsidP="003E5E15">
    <w:pPr>
      <w:pStyle w:val="Zpat"/>
      <w:jc w:val="right"/>
    </w:pPr>
    <w:r>
      <w:fldChar w:fldCharType="begin"/>
    </w:r>
    <w:r>
      <w:instrText xml:space="preserve"> PAGE   \* MERGEFORMAT </w:instrText>
    </w:r>
    <w:r>
      <w:fldChar w:fldCharType="separate"/>
    </w:r>
    <w:r>
      <w:rPr>
        <w:noProof/>
      </w:rPr>
      <w:t>6</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5BAEC" w14:textId="77777777" w:rsidR="00E5072F" w:rsidRDefault="00E5072F" w:rsidP="003E5E15">
    <w:pPr>
      <w:pStyle w:val="Zpat"/>
      <w:jc w:val="right"/>
    </w:pPr>
    <w:r>
      <w:fldChar w:fldCharType="begin"/>
    </w:r>
    <w:r>
      <w:instrText xml:space="preserve"> PAGE  \* ROMAN  \* MERGEFORMAT </w:instrText>
    </w:r>
    <w:r>
      <w:fldChar w:fldCharType="separate"/>
    </w:r>
    <w:r>
      <w:rPr>
        <w:noProof/>
      </w:rPr>
      <w:t>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843D3" w14:textId="77777777" w:rsidR="0096479C" w:rsidRDefault="0096479C">
      <w:r>
        <w:separator/>
      </w:r>
    </w:p>
  </w:footnote>
  <w:footnote w:type="continuationSeparator" w:id="0">
    <w:p w14:paraId="7CB36F6D" w14:textId="77777777" w:rsidR="0096479C" w:rsidRDefault="009647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547FB8" w14:textId="77777777" w:rsidR="00E5072F" w:rsidRDefault="00E5072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5AC66" w14:textId="77777777" w:rsidR="00E5072F" w:rsidRDefault="00E5072F">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E93972" w14:textId="77777777" w:rsidR="00E5072F" w:rsidRDefault="00E5072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2994E" w14:textId="70191EC0" w:rsidR="00E5072F" w:rsidRDefault="00E5072F">
    <w:pPr>
      <w:pStyle w:val="Zhlav"/>
    </w:pPr>
    <w:r>
      <w:t>APLIKACE SOUČÁSTKOVÁ ZÁKLADNA</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6E1EF2" w14:textId="77777777" w:rsidR="00E5072F" w:rsidRDefault="00E507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C4A7A"/>
    <w:multiLevelType w:val="hybridMultilevel"/>
    <w:tmpl w:val="F5F8C530"/>
    <w:lvl w:ilvl="0" w:tplc="C62C3FB2">
      <w:start w:val="1"/>
      <w:numFmt w:val="upperLetter"/>
      <w:pStyle w:val="Ploha"/>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7643518"/>
    <w:multiLevelType w:val="multilevel"/>
    <w:tmpl w:val="C958B55C"/>
    <w:styleLink w:val="seznam-odrky"/>
    <w:lvl w:ilvl="0">
      <w:start w:val="1"/>
      <w:numFmt w:val="bullet"/>
      <w:lvlText w:val="–"/>
      <w:lvlJc w:val="left"/>
      <w:pPr>
        <w:ind w:left="851" w:hanging="567"/>
      </w:pPr>
      <w:rPr>
        <w:rFonts w:ascii="Cambria" w:hAnsi="Cambria" w:hint="default"/>
        <w:sz w:val="24"/>
      </w:rPr>
    </w:lvl>
    <w:lvl w:ilvl="1">
      <w:start w:val="1"/>
      <w:numFmt w:val="bullet"/>
      <w:lvlText w:val="–"/>
      <w:lvlJc w:val="left"/>
      <w:pPr>
        <w:ind w:left="1418" w:hanging="567"/>
      </w:pPr>
      <w:rPr>
        <w:rFonts w:ascii="Cambria" w:hAnsi="Cambria" w:hint="default"/>
      </w:rPr>
    </w:lvl>
    <w:lvl w:ilvl="2">
      <w:start w:val="1"/>
      <w:numFmt w:val="bullet"/>
      <w:lvlText w:val="–"/>
      <w:lvlJc w:val="left"/>
      <w:pPr>
        <w:ind w:left="1985" w:hanging="567"/>
      </w:pPr>
      <w:rPr>
        <w:rFonts w:ascii="Cambria" w:hAnsi="Cambria" w:hint="default"/>
      </w:rPr>
    </w:lvl>
    <w:lvl w:ilvl="3">
      <w:start w:val="1"/>
      <w:numFmt w:val="bullet"/>
      <w:lvlText w:val="–"/>
      <w:lvlJc w:val="left"/>
      <w:pPr>
        <w:ind w:left="2552" w:hanging="567"/>
      </w:pPr>
      <w:rPr>
        <w:rFonts w:ascii="Cambria" w:hAnsi="Cambria"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AD4445"/>
    <w:multiLevelType w:val="multilevel"/>
    <w:tmpl w:val="912A84C8"/>
    <w:numStyleLink w:val="slaKapitol"/>
  </w:abstractNum>
  <w:abstractNum w:abstractNumId="3" w15:restartNumberingAfterBreak="0">
    <w:nsid w:val="0EF04CE1"/>
    <w:multiLevelType w:val="multilevel"/>
    <w:tmpl w:val="0D548B94"/>
    <w:styleLink w:val="selnseznam"/>
    <w:lvl w:ilvl="0">
      <w:start w:val="1"/>
      <w:numFmt w:val="decimal"/>
      <w:lvlText w:val="%1)"/>
      <w:lvlJc w:val="left"/>
      <w:pPr>
        <w:ind w:left="851" w:hanging="567"/>
      </w:pPr>
      <w:rPr>
        <w:rFonts w:hint="default"/>
      </w:rPr>
    </w:lvl>
    <w:lvl w:ilvl="1">
      <w:start w:val="1"/>
      <w:numFmt w:val="lowerLetter"/>
      <w:lvlText w:val="%2)"/>
      <w:lvlJc w:val="left"/>
      <w:pPr>
        <w:ind w:left="1418" w:hanging="567"/>
      </w:pPr>
      <w:rPr>
        <w:rFonts w:hint="default"/>
      </w:rPr>
    </w:lvl>
    <w:lvl w:ilvl="2">
      <w:start w:val="1"/>
      <w:numFmt w:val="lowerRoman"/>
      <w:lvlText w:val="%3)"/>
      <w:lvlJc w:val="left"/>
      <w:pPr>
        <w:tabs>
          <w:tab w:val="num" w:pos="1418"/>
        </w:tabs>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0F9203E5"/>
    <w:multiLevelType w:val="hybridMultilevel"/>
    <w:tmpl w:val="327AD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081B02"/>
    <w:multiLevelType w:val="multilevel"/>
    <w:tmpl w:val="8B2C87D4"/>
    <w:styleLink w:val="seznam-abecedn"/>
    <w:lvl w:ilvl="0">
      <w:start w:val="1"/>
      <w:numFmt w:val="lowerLetter"/>
      <w:lvlText w:val="%1)"/>
      <w:lvlJc w:val="left"/>
      <w:pPr>
        <w:ind w:left="851" w:hanging="567"/>
      </w:pPr>
      <w:rPr>
        <w:rFonts w:hint="default"/>
      </w:rPr>
    </w:lvl>
    <w:lvl w:ilvl="1">
      <w:start w:val="1"/>
      <w:numFmt w:val="upperLetter"/>
      <w:lvlText w:val="%2)"/>
      <w:lvlJc w:val="left"/>
      <w:pPr>
        <w:ind w:left="1418" w:hanging="567"/>
      </w:pPr>
      <w:rPr>
        <w:rFonts w:hint="default"/>
      </w:rPr>
    </w:lvl>
    <w:lvl w:ilvl="2">
      <w:start w:val="1"/>
      <w:numFmt w:val="lowerRoman"/>
      <w:lvlText w:val="%3)"/>
      <w:lvlJc w:val="left"/>
      <w:pPr>
        <w:ind w:left="1985" w:hanging="567"/>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B0545F9"/>
    <w:multiLevelType w:val="multilevel"/>
    <w:tmpl w:val="3FA4C320"/>
    <w:numStyleLink w:val="seznam-slovan"/>
  </w:abstractNum>
  <w:abstractNum w:abstractNumId="7" w15:restartNumberingAfterBreak="0">
    <w:nsid w:val="1B3E3E97"/>
    <w:multiLevelType w:val="multilevel"/>
    <w:tmpl w:val="3FA4C320"/>
    <w:styleLink w:val="seznam-slovan"/>
    <w:lvl w:ilvl="0">
      <w:start w:val="1"/>
      <w:numFmt w:val="decimal"/>
      <w:lvlText w:val="%1)"/>
      <w:lvlJc w:val="left"/>
      <w:pPr>
        <w:ind w:left="851" w:hanging="567"/>
      </w:pPr>
      <w:rPr>
        <w:rFonts w:ascii="Cambria" w:hAnsi="Cambria" w:hint="default"/>
        <w:color w:val="000000"/>
        <w:sz w:val="24"/>
      </w:rPr>
    </w:lvl>
    <w:lvl w:ilvl="1">
      <w:start w:val="1"/>
      <w:numFmt w:val="upperRoman"/>
      <w:lvlText w:val="%2)"/>
      <w:lvlJc w:val="left"/>
      <w:pPr>
        <w:ind w:left="1418" w:hanging="567"/>
      </w:pPr>
      <w:rPr>
        <w:rFonts w:hint="default"/>
      </w:rPr>
    </w:lvl>
    <w:lvl w:ilvl="2">
      <w:start w:val="1"/>
      <w:numFmt w:val="lowerRoman"/>
      <w:lvlText w:val="%3."/>
      <w:lvlJc w:val="right"/>
      <w:pPr>
        <w:ind w:left="1985" w:hanging="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2C23326"/>
    <w:multiLevelType w:val="hybridMultilevel"/>
    <w:tmpl w:val="FE0A5A2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5F439B4"/>
    <w:multiLevelType w:val="multilevel"/>
    <w:tmpl w:val="912A84C8"/>
    <w:styleLink w:val="slaKapitol"/>
    <w:lvl w:ilvl="0">
      <w:start w:val="1"/>
      <w:numFmt w:val="decimal"/>
      <w:pStyle w:val="Kapitola"/>
      <w:lvlText w:val="%1"/>
      <w:lvlJc w:val="left"/>
      <w:pPr>
        <w:tabs>
          <w:tab w:val="num" w:pos="851"/>
        </w:tabs>
        <w:ind w:left="851" w:hanging="851"/>
      </w:pPr>
      <w:rPr>
        <w:rFonts w:hint="default"/>
      </w:rPr>
    </w:lvl>
    <w:lvl w:ilvl="1">
      <w:start w:val="1"/>
      <w:numFmt w:val="decimal"/>
      <w:pStyle w:val="Podkapitola"/>
      <w:lvlText w:val="%1.%2"/>
      <w:lvlJc w:val="left"/>
      <w:pPr>
        <w:ind w:left="851" w:hanging="851"/>
      </w:pPr>
      <w:rPr>
        <w:rFonts w:hint="default"/>
      </w:rPr>
    </w:lvl>
    <w:lvl w:ilvl="2">
      <w:start w:val="1"/>
      <w:numFmt w:val="decimal"/>
      <w:pStyle w:val="Podpodkapitola"/>
      <w:lvlText w:val="%1.%2.%3"/>
      <w:lvlJc w:val="left"/>
      <w:pPr>
        <w:ind w:left="851" w:hanging="851"/>
      </w:pPr>
      <w:rPr>
        <w:rFonts w:hint="default"/>
      </w:rPr>
    </w:lvl>
    <w:lvl w:ilvl="3">
      <w:start w:val="1"/>
      <w:numFmt w:val="decimal"/>
      <w:pStyle w:val="Nadpis4"/>
      <w:lvlText w:val="%1.%2.%3.%4"/>
      <w:lvlJc w:val="left"/>
      <w:pPr>
        <w:ind w:left="851" w:hanging="851"/>
      </w:pPr>
      <w:rPr>
        <w:rFonts w:hint="default"/>
      </w:rPr>
    </w:lvl>
    <w:lvl w:ilvl="4">
      <w:start w:val="1"/>
      <w:numFmt w:val="decimal"/>
      <w:pStyle w:val="Nadpis5"/>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B15A9"/>
    <w:multiLevelType w:val="multilevel"/>
    <w:tmpl w:val="0D548B94"/>
    <w:numStyleLink w:val="selnseznam"/>
  </w:abstractNum>
  <w:abstractNum w:abstractNumId="11" w15:restartNumberingAfterBreak="0">
    <w:nsid w:val="336B5013"/>
    <w:multiLevelType w:val="multilevel"/>
    <w:tmpl w:val="0D548B94"/>
    <w:numStyleLink w:val="selnseznam"/>
  </w:abstractNum>
  <w:abstractNum w:abstractNumId="12" w15:restartNumberingAfterBreak="0">
    <w:nsid w:val="372549C1"/>
    <w:multiLevelType w:val="multilevel"/>
    <w:tmpl w:val="C958B55C"/>
    <w:numStyleLink w:val="seznam-odrky"/>
  </w:abstractNum>
  <w:abstractNum w:abstractNumId="13" w15:restartNumberingAfterBreak="0">
    <w:nsid w:val="3E5F0EB8"/>
    <w:multiLevelType w:val="hybridMultilevel"/>
    <w:tmpl w:val="BDF849F0"/>
    <w:lvl w:ilvl="0" w:tplc="0F546E9A">
      <w:start w:val="1"/>
      <w:numFmt w:val="decimal"/>
      <w:pStyle w:val="Zdroj"/>
      <w:lvlText w:val="[%1]"/>
      <w:lvlJc w:val="left"/>
      <w:pPr>
        <w:ind w:left="1287" w:hanging="360"/>
      </w:pPr>
      <w:rPr>
        <w:rFonts w:hint="default"/>
      </w:rPr>
    </w:lvl>
    <w:lvl w:ilvl="1" w:tplc="04050019" w:tentative="1">
      <w:start w:val="1"/>
      <w:numFmt w:val="lowerLetter"/>
      <w:lvlText w:val="%2."/>
      <w:lvlJc w:val="left"/>
      <w:pPr>
        <w:ind w:left="2007" w:hanging="360"/>
      </w:pPr>
    </w:lvl>
    <w:lvl w:ilvl="2" w:tplc="0405001B" w:tentative="1">
      <w:start w:val="1"/>
      <w:numFmt w:val="lowerRoman"/>
      <w:lvlText w:val="%3."/>
      <w:lvlJc w:val="right"/>
      <w:pPr>
        <w:ind w:left="2727" w:hanging="180"/>
      </w:pPr>
    </w:lvl>
    <w:lvl w:ilvl="3" w:tplc="0405000F" w:tentative="1">
      <w:start w:val="1"/>
      <w:numFmt w:val="decimal"/>
      <w:lvlText w:val="%4."/>
      <w:lvlJc w:val="left"/>
      <w:pPr>
        <w:ind w:left="3447" w:hanging="360"/>
      </w:pPr>
    </w:lvl>
    <w:lvl w:ilvl="4" w:tplc="04050019" w:tentative="1">
      <w:start w:val="1"/>
      <w:numFmt w:val="lowerLetter"/>
      <w:lvlText w:val="%5."/>
      <w:lvlJc w:val="left"/>
      <w:pPr>
        <w:ind w:left="4167" w:hanging="360"/>
      </w:pPr>
    </w:lvl>
    <w:lvl w:ilvl="5" w:tplc="0405001B" w:tentative="1">
      <w:start w:val="1"/>
      <w:numFmt w:val="lowerRoman"/>
      <w:lvlText w:val="%6."/>
      <w:lvlJc w:val="right"/>
      <w:pPr>
        <w:ind w:left="4887" w:hanging="180"/>
      </w:pPr>
    </w:lvl>
    <w:lvl w:ilvl="6" w:tplc="0405000F" w:tentative="1">
      <w:start w:val="1"/>
      <w:numFmt w:val="decimal"/>
      <w:lvlText w:val="%7."/>
      <w:lvlJc w:val="left"/>
      <w:pPr>
        <w:ind w:left="5607" w:hanging="360"/>
      </w:pPr>
    </w:lvl>
    <w:lvl w:ilvl="7" w:tplc="04050019" w:tentative="1">
      <w:start w:val="1"/>
      <w:numFmt w:val="lowerLetter"/>
      <w:lvlText w:val="%8."/>
      <w:lvlJc w:val="left"/>
      <w:pPr>
        <w:ind w:left="6327" w:hanging="360"/>
      </w:pPr>
    </w:lvl>
    <w:lvl w:ilvl="8" w:tplc="0405001B" w:tentative="1">
      <w:start w:val="1"/>
      <w:numFmt w:val="lowerRoman"/>
      <w:lvlText w:val="%9."/>
      <w:lvlJc w:val="right"/>
      <w:pPr>
        <w:ind w:left="7047" w:hanging="180"/>
      </w:pPr>
    </w:lvl>
  </w:abstractNum>
  <w:abstractNum w:abstractNumId="14" w15:restartNumberingAfterBreak="0">
    <w:nsid w:val="43C52B8E"/>
    <w:multiLevelType w:val="multilevel"/>
    <w:tmpl w:val="8B2C87D4"/>
    <w:numStyleLink w:val="seznam-abecedn"/>
  </w:abstractNum>
  <w:abstractNum w:abstractNumId="15" w15:restartNumberingAfterBreak="0">
    <w:nsid w:val="45273C7F"/>
    <w:multiLevelType w:val="multilevel"/>
    <w:tmpl w:val="56A8012E"/>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98B61AF"/>
    <w:multiLevelType w:val="hybridMultilevel"/>
    <w:tmpl w:val="84CAB04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66B50D48"/>
    <w:multiLevelType w:val="multilevel"/>
    <w:tmpl w:val="912A84C8"/>
    <w:numStyleLink w:val="slaKapitol"/>
  </w:abstractNum>
  <w:abstractNum w:abstractNumId="18" w15:restartNumberingAfterBreak="0">
    <w:nsid w:val="6756147F"/>
    <w:multiLevelType w:val="multilevel"/>
    <w:tmpl w:val="3FA4C320"/>
    <w:numStyleLink w:val="seznam-slovan"/>
  </w:abstractNum>
  <w:abstractNum w:abstractNumId="19" w15:restartNumberingAfterBreak="0">
    <w:nsid w:val="6CAD70F3"/>
    <w:multiLevelType w:val="multilevel"/>
    <w:tmpl w:val="4B045870"/>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8C9044C"/>
    <w:multiLevelType w:val="multilevel"/>
    <w:tmpl w:val="8A58E52E"/>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78DB4BB6"/>
    <w:multiLevelType w:val="multilevel"/>
    <w:tmpl w:val="3FA4C320"/>
    <w:numStyleLink w:val="seznam-slovan"/>
  </w:abstractNum>
  <w:abstractNum w:abstractNumId="22" w15:restartNumberingAfterBreak="0">
    <w:nsid w:val="7BE56500"/>
    <w:multiLevelType w:val="multilevel"/>
    <w:tmpl w:val="3FA4C320"/>
    <w:numStyleLink w:val="seznam-slovan"/>
  </w:abstractNum>
  <w:abstractNum w:abstractNumId="23" w15:restartNumberingAfterBreak="0">
    <w:nsid w:val="7DFE4DA6"/>
    <w:multiLevelType w:val="hybridMultilevel"/>
    <w:tmpl w:val="59CA07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0"/>
  </w:num>
  <w:num w:numId="2">
    <w:abstractNumId w:val="5"/>
  </w:num>
  <w:num w:numId="3">
    <w:abstractNumId w:val="3"/>
  </w:num>
  <w:num w:numId="4">
    <w:abstractNumId w:val="1"/>
  </w:num>
  <w:num w:numId="5">
    <w:abstractNumId w:val="13"/>
  </w:num>
  <w:num w:numId="6">
    <w:abstractNumId w:val="0"/>
  </w:num>
  <w:num w:numId="7">
    <w:abstractNumId w:val="9"/>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12"/>
  </w:num>
  <w:num w:numId="11">
    <w:abstractNumId w:val="14"/>
  </w:num>
  <w:num w:numId="12">
    <w:abstractNumId w:val="17"/>
  </w:num>
  <w:num w:numId="13">
    <w:abstractNumId w:val="7"/>
  </w:num>
  <w:num w:numId="14">
    <w:abstractNumId w:val="11"/>
  </w:num>
  <w:num w:numId="15">
    <w:abstractNumId w:val="18"/>
  </w:num>
  <w:num w:numId="16">
    <w:abstractNumId w:val="22"/>
  </w:num>
  <w:num w:numId="17">
    <w:abstractNumId w:val="21"/>
  </w:num>
  <w:num w:numId="18">
    <w:abstractNumId w:val="15"/>
  </w:num>
  <w:num w:numId="19">
    <w:abstractNumId w:val="10"/>
  </w:num>
  <w:num w:numId="20">
    <w:abstractNumId w:val="2"/>
  </w:num>
  <w:num w:numId="21">
    <w:abstractNumId w:val="19"/>
  </w:num>
  <w:num w:numId="22">
    <w:abstractNumId w:val="9"/>
  </w:num>
  <w:num w:numId="23">
    <w:abstractNumId w:val="16"/>
  </w:num>
  <w:num w:numId="24">
    <w:abstractNumId w:val="4"/>
  </w:num>
  <w:num w:numId="25">
    <w:abstractNumId w:val="8"/>
  </w:num>
  <w:num w:numId="26">
    <w:abstractNumId w:val="2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mirrorMargins/>
  <w:activeWritingStyle w:appName="MSWord" w:lang="en-US" w:vendorID="64" w:dllVersion="6" w:nlCheck="1" w:checkStyle="0"/>
  <w:activeWritingStyle w:appName="MSWord" w:lang="cs-CZ" w:vendorID="64" w:dllVersion="0" w:nlCheck="1" w:checkStyle="0"/>
  <w:activeWritingStyle w:appName="MSWord" w:lang="en-US" w:vendorID="64" w:dllVersion="0"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49">
      <v:stroke startarrow="block" endarrow="block"/>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6D"/>
    <w:rsid w:val="00000ED5"/>
    <w:rsid w:val="00002DBD"/>
    <w:rsid w:val="00005293"/>
    <w:rsid w:val="0000668F"/>
    <w:rsid w:val="00013192"/>
    <w:rsid w:val="00015015"/>
    <w:rsid w:val="0001607D"/>
    <w:rsid w:val="000165F0"/>
    <w:rsid w:val="000203DC"/>
    <w:rsid w:val="00025085"/>
    <w:rsid w:val="00026561"/>
    <w:rsid w:val="00030236"/>
    <w:rsid w:val="0003067F"/>
    <w:rsid w:val="0003081D"/>
    <w:rsid w:val="0003211D"/>
    <w:rsid w:val="000329FA"/>
    <w:rsid w:val="000357B9"/>
    <w:rsid w:val="00036E52"/>
    <w:rsid w:val="00036EC8"/>
    <w:rsid w:val="00041204"/>
    <w:rsid w:val="00042183"/>
    <w:rsid w:val="000445EE"/>
    <w:rsid w:val="00046727"/>
    <w:rsid w:val="00054C93"/>
    <w:rsid w:val="00055221"/>
    <w:rsid w:val="00056291"/>
    <w:rsid w:val="0005661A"/>
    <w:rsid w:val="000616E7"/>
    <w:rsid w:val="00063D14"/>
    <w:rsid w:val="00075CBB"/>
    <w:rsid w:val="00075D20"/>
    <w:rsid w:val="00082D7E"/>
    <w:rsid w:val="00085236"/>
    <w:rsid w:val="00087938"/>
    <w:rsid w:val="0008797C"/>
    <w:rsid w:val="00090213"/>
    <w:rsid w:val="00091B48"/>
    <w:rsid w:val="00093B51"/>
    <w:rsid w:val="00095D10"/>
    <w:rsid w:val="000975BA"/>
    <w:rsid w:val="000A562D"/>
    <w:rsid w:val="000A76C0"/>
    <w:rsid w:val="000B0CC8"/>
    <w:rsid w:val="000B41F7"/>
    <w:rsid w:val="000B7C5A"/>
    <w:rsid w:val="000C09C4"/>
    <w:rsid w:val="000D0F81"/>
    <w:rsid w:val="000D1F7D"/>
    <w:rsid w:val="000D2208"/>
    <w:rsid w:val="000D59CC"/>
    <w:rsid w:val="000E097D"/>
    <w:rsid w:val="000E4F73"/>
    <w:rsid w:val="000E5F67"/>
    <w:rsid w:val="000E66CC"/>
    <w:rsid w:val="000E71FE"/>
    <w:rsid w:val="000E7372"/>
    <w:rsid w:val="000E7ACE"/>
    <w:rsid w:val="000F07B5"/>
    <w:rsid w:val="000F1BA7"/>
    <w:rsid w:val="001008A2"/>
    <w:rsid w:val="00101172"/>
    <w:rsid w:val="00102C30"/>
    <w:rsid w:val="00103842"/>
    <w:rsid w:val="00105765"/>
    <w:rsid w:val="0010728B"/>
    <w:rsid w:val="00114007"/>
    <w:rsid w:val="001146EA"/>
    <w:rsid w:val="00114F7F"/>
    <w:rsid w:val="00127B0B"/>
    <w:rsid w:val="001304F0"/>
    <w:rsid w:val="00132439"/>
    <w:rsid w:val="0013496C"/>
    <w:rsid w:val="00141351"/>
    <w:rsid w:val="00141D80"/>
    <w:rsid w:val="00143752"/>
    <w:rsid w:val="001453C7"/>
    <w:rsid w:val="00145FE0"/>
    <w:rsid w:val="00147D19"/>
    <w:rsid w:val="001520CD"/>
    <w:rsid w:val="00154100"/>
    <w:rsid w:val="00160904"/>
    <w:rsid w:val="00166D88"/>
    <w:rsid w:val="001708BC"/>
    <w:rsid w:val="00172F4B"/>
    <w:rsid w:val="0018305E"/>
    <w:rsid w:val="0018383F"/>
    <w:rsid w:val="001A43DE"/>
    <w:rsid w:val="001A612A"/>
    <w:rsid w:val="001A660C"/>
    <w:rsid w:val="001B31CC"/>
    <w:rsid w:val="001B47D7"/>
    <w:rsid w:val="001B533B"/>
    <w:rsid w:val="001B5E60"/>
    <w:rsid w:val="001C2B93"/>
    <w:rsid w:val="001C6233"/>
    <w:rsid w:val="001C6D8D"/>
    <w:rsid w:val="001D04CB"/>
    <w:rsid w:val="001D4070"/>
    <w:rsid w:val="001D6430"/>
    <w:rsid w:val="001D7BF6"/>
    <w:rsid w:val="001D7C6D"/>
    <w:rsid w:val="001E5146"/>
    <w:rsid w:val="001F1BAE"/>
    <w:rsid w:val="001F268C"/>
    <w:rsid w:val="0021383A"/>
    <w:rsid w:val="00215739"/>
    <w:rsid w:val="00215986"/>
    <w:rsid w:val="00220608"/>
    <w:rsid w:val="0022273D"/>
    <w:rsid w:val="00224974"/>
    <w:rsid w:val="0023032A"/>
    <w:rsid w:val="002306EE"/>
    <w:rsid w:val="00232D3B"/>
    <w:rsid w:val="00232EF2"/>
    <w:rsid w:val="00235103"/>
    <w:rsid w:val="0023578D"/>
    <w:rsid w:val="002458BC"/>
    <w:rsid w:val="002479FF"/>
    <w:rsid w:val="002503D0"/>
    <w:rsid w:val="00251A40"/>
    <w:rsid w:val="0025384A"/>
    <w:rsid w:val="00261547"/>
    <w:rsid w:val="00264851"/>
    <w:rsid w:val="00267474"/>
    <w:rsid w:val="00270B4D"/>
    <w:rsid w:val="00276012"/>
    <w:rsid w:val="00276A1C"/>
    <w:rsid w:val="002830C7"/>
    <w:rsid w:val="002846A0"/>
    <w:rsid w:val="00286B63"/>
    <w:rsid w:val="00291F71"/>
    <w:rsid w:val="002942DE"/>
    <w:rsid w:val="00294BA0"/>
    <w:rsid w:val="00294F0B"/>
    <w:rsid w:val="00295BF5"/>
    <w:rsid w:val="00296437"/>
    <w:rsid w:val="0029679D"/>
    <w:rsid w:val="002A0A1F"/>
    <w:rsid w:val="002A4CD1"/>
    <w:rsid w:val="002A6199"/>
    <w:rsid w:val="002B022E"/>
    <w:rsid w:val="002B06FE"/>
    <w:rsid w:val="002B0B6F"/>
    <w:rsid w:val="002B3E21"/>
    <w:rsid w:val="002B45BE"/>
    <w:rsid w:val="002C321C"/>
    <w:rsid w:val="002C408D"/>
    <w:rsid w:val="002C5619"/>
    <w:rsid w:val="002C694D"/>
    <w:rsid w:val="002C7477"/>
    <w:rsid w:val="002D2817"/>
    <w:rsid w:val="002D2EEB"/>
    <w:rsid w:val="002D3967"/>
    <w:rsid w:val="002D3981"/>
    <w:rsid w:val="002E07B5"/>
    <w:rsid w:val="002E17C7"/>
    <w:rsid w:val="002E1E07"/>
    <w:rsid w:val="002E380B"/>
    <w:rsid w:val="002F1DEA"/>
    <w:rsid w:val="002F5EC5"/>
    <w:rsid w:val="002F7869"/>
    <w:rsid w:val="00301EEB"/>
    <w:rsid w:val="00311D15"/>
    <w:rsid w:val="00313185"/>
    <w:rsid w:val="003145BD"/>
    <w:rsid w:val="0032013D"/>
    <w:rsid w:val="00323544"/>
    <w:rsid w:val="003235E6"/>
    <w:rsid w:val="0032531F"/>
    <w:rsid w:val="0032578B"/>
    <w:rsid w:val="00331400"/>
    <w:rsid w:val="0033273D"/>
    <w:rsid w:val="00340639"/>
    <w:rsid w:val="003413D9"/>
    <w:rsid w:val="00341526"/>
    <w:rsid w:val="003451E3"/>
    <w:rsid w:val="00345F1D"/>
    <w:rsid w:val="003464A4"/>
    <w:rsid w:val="00353113"/>
    <w:rsid w:val="00353BBE"/>
    <w:rsid w:val="003635F8"/>
    <w:rsid w:val="00363D2C"/>
    <w:rsid w:val="00366DA2"/>
    <w:rsid w:val="00367B3F"/>
    <w:rsid w:val="00367FA2"/>
    <w:rsid w:val="00373AAB"/>
    <w:rsid w:val="003766D0"/>
    <w:rsid w:val="003818D8"/>
    <w:rsid w:val="003834BF"/>
    <w:rsid w:val="00383A36"/>
    <w:rsid w:val="00383BD6"/>
    <w:rsid w:val="0038529A"/>
    <w:rsid w:val="00391333"/>
    <w:rsid w:val="00394F2C"/>
    <w:rsid w:val="003976A6"/>
    <w:rsid w:val="00397E98"/>
    <w:rsid w:val="003A1EBC"/>
    <w:rsid w:val="003A5441"/>
    <w:rsid w:val="003B4B0F"/>
    <w:rsid w:val="003B776D"/>
    <w:rsid w:val="003C622E"/>
    <w:rsid w:val="003D062B"/>
    <w:rsid w:val="003D4A96"/>
    <w:rsid w:val="003D5705"/>
    <w:rsid w:val="003E3D82"/>
    <w:rsid w:val="003E5849"/>
    <w:rsid w:val="003E5A1F"/>
    <w:rsid w:val="003E5E15"/>
    <w:rsid w:val="003E6E62"/>
    <w:rsid w:val="003F14FC"/>
    <w:rsid w:val="003F1ED2"/>
    <w:rsid w:val="003F6A6F"/>
    <w:rsid w:val="003F7305"/>
    <w:rsid w:val="003F7A83"/>
    <w:rsid w:val="00403CB7"/>
    <w:rsid w:val="004043A7"/>
    <w:rsid w:val="004066A7"/>
    <w:rsid w:val="00411119"/>
    <w:rsid w:val="00411E8C"/>
    <w:rsid w:val="00413D59"/>
    <w:rsid w:val="00414228"/>
    <w:rsid w:val="00415B01"/>
    <w:rsid w:val="004211BD"/>
    <w:rsid w:val="00424532"/>
    <w:rsid w:val="0042475E"/>
    <w:rsid w:val="00425F7E"/>
    <w:rsid w:val="00435B96"/>
    <w:rsid w:val="00440036"/>
    <w:rsid w:val="004407A2"/>
    <w:rsid w:val="00440DEE"/>
    <w:rsid w:val="00441419"/>
    <w:rsid w:val="00442A7C"/>
    <w:rsid w:val="00443C66"/>
    <w:rsid w:val="00451AE4"/>
    <w:rsid w:val="00453405"/>
    <w:rsid w:val="00453AA3"/>
    <w:rsid w:val="0045618C"/>
    <w:rsid w:val="00456749"/>
    <w:rsid w:val="00456AA3"/>
    <w:rsid w:val="00471333"/>
    <w:rsid w:val="004739D5"/>
    <w:rsid w:val="00474EAD"/>
    <w:rsid w:val="00475213"/>
    <w:rsid w:val="00475979"/>
    <w:rsid w:val="004809F4"/>
    <w:rsid w:val="0048328A"/>
    <w:rsid w:val="00493528"/>
    <w:rsid w:val="004955C5"/>
    <w:rsid w:val="004A0E80"/>
    <w:rsid w:val="004A276B"/>
    <w:rsid w:val="004A4663"/>
    <w:rsid w:val="004B207E"/>
    <w:rsid w:val="004B48CA"/>
    <w:rsid w:val="004B6103"/>
    <w:rsid w:val="004C0153"/>
    <w:rsid w:val="004C186A"/>
    <w:rsid w:val="004C29BB"/>
    <w:rsid w:val="004D1558"/>
    <w:rsid w:val="004D1C03"/>
    <w:rsid w:val="004D1E6A"/>
    <w:rsid w:val="004E1206"/>
    <w:rsid w:val="004E17A7"/>
    <w:rsid w:val="004E1B82"/>
    <w:rsid w:val="004E24A5"/>
    <w:rsid w:val="004E787A"/>
    <w:rsid w:val="004F1FC1"/>
    <w:rsid w:val="004F20F3"/>
    <w:rsid w:val="004F3210"/>
    <w:rsid w:val="004F37E5"/>
    <w:rsid w:val="004F4D39"/>
    <w:rsid w:val="004F5DCD"/>
    <w:rsid w:val="004F6F7D"/>
    <w:rsid w:val="004F7F5E"/>
    <w:rsid w:val="00500A9B"/>
    <w:rsid w:val="00503D22"/>
    <w:rsid w:val="005051CE"/>
    <w:rsid w:val="00505D50"/>
    <w:rsid w:val="005102A5"/>
    <w:rsid w:val="00513B01"/>
    <w:rsid w:val="00514330"/>
    <w:rsid w:val="0051477A"/>
    <w:rsid w:val="005166D3"/>
    <w:rsid w:val="00516C70"/>
    <w:rsid w:val="005177A0"/>
    <w:rsid w:val="00520A0D"/>
    <w:rsid w:val="00520FD4"/>
    <w:rsid w:val="00522CAD"/>
    <w:rsid w:val="0052508B"/>
    <w:rsid w:val="005315EB"/>
    <w:rsid w:val="00534C49"/>
    <w:rsid w:val="00534CA0"/>
    <w:rsid w:val="00535913"/>
    <w:rsid w:val="0054695E"/>
    <w:rsid w:val="005520F9"/>
    <w:rsid w:val="00553080"/>
    <w:rsid w:val="005547FA"/>
    <w:rsid w:val="005547FE"/>
    <w:rsid w:val="005561FB"/>
    <w:rsid w:val="005570E6"/>
    <w:rsid w:val="00561758"/>
    <w:rsid w:val="00564643"/>
    <w:rsid w:val="00564697"/>
    <w:rsid w:val="005648E8"/>
    <w:rsid w:val="00565DA0"/>
    <w:rsid w:val="00567AAC"/>
    <w:rsid w:val="00567B4E"/>
    <w:rsid w:val="00570DCB"/>
    <w:rsid w:val="00575602"/>
    <w:rsid w:val="00575A86"/>
    <w:rsid w:val="005812A3"/>
    <w:rsid w:val="00582F24"/>
    <w:rsid w:val="00583D8A"/>
    <w:rsid w:val="005908D4"/>
    <w:rsid w:val="0059226A"/>
    <w:rsid w:val="00597436"/>
    <w:rsid w:val="005977BF"/>
    <w:rsid w:val="005A21E3"/>
    <w:rsid w:val="005A2F14"/>
    <w:rsid w:val="005A45BF"/>
    <w:rsid w:val="005A62F9"/>
    <w:rsid w:val="005A77CC"/>
    <w:rsid w:val="005B4387"/>
    <w:rsid w:val="005B4FD8"/>
    <w:rsid w:val="005B7613"/>
    <w:rsid w:val="005C0E10"/>
    <w:rsid w:val="005C4575"/>
    <w:rsid w:val="005C5455"/>
    <w:rsid w:val="005C77F7"/>
    <w:rsid w:val="005C7961"/>
    <w:rsid w:val="005E17F2"/>
    <w:rsid w:val="005E347B"/>
    <w:rsid w:val="005E50F4"/>
    <w:rsid w:val="005E5A80"/>
    <w:rsid w:val="005E6188"/>
    <w:rsid w:val="005F3017"/>
    <w:rsid w:val="005F681C"/>
    <w:rsid w:val="005F6913"/>
    <w:rsid w:val="005F7D3B"/>
    <w:rsid w:val="00602F5A"/>
    <w:rsid w:val="006045C7"/>
    <w:rsid w:val="00607112"/>
    <w:rsid w:val="0061344C"/>
    <w:rsid w:val="006138AE"/>
    <w:rsid w:val="00613AC9"/>
    <w:rsid w:val="00613ACA"/>
    <w:rsid w:val="006166C8"/>
    <w:rsid w:val="0062026C"/>
    <w:rsid w:val="00621C3C"/>
    <w:rsid w:val="00623D23"/>
    <w:rsid w:val="006266CC"/>
    <w:rsid w:val="0063457A"/>
    <w:rsid w:val="00635554"/>
    <w:rsid w:val="006379A3"/>
    <w:rsid w:val="006414A8"/>
    <w:rsid w:val="006445FA"/>
    <w:rsid w:val="00644DB5"/>
    <w:rsid w:val="00644E98"/>
    <w:rsid w:val="00646F0B"/>
    <w:rsid w:val="00646FD7"/>
    <w:rsid w:val="006510DF"/>
    <w:rsid w:val="00656EC7"/>
    <w:rsid w:val="00661AA4"/>
    <w:rsid w:val="00663F9B"/>
    <w:rsid w:val="00673929"/>
    <w:rsid w:val="006749CF"/>
    <w:rsid w:val="006766FC"/>
    <w:rsid w:val="00681A7E"/>
    <w:rsid w:val="00681C69"/>
    <w:rsid w:val="00684111"/>
    <w:rsid w:val="00684301"/>
    <w:rsid w:val="00686F5B"/>
    <w:rsid w:val="00687711"/>
    <w:rsid w:val="006930DD"/>
    <w:rsid w:val="00696ECF"/>
    <w:rsid w:val="006A2F31"/>
    <w:rsid w:val="006A3A2B"/>
    <w:rsid w:val="006A4334"/>
    <w:rsid w:val="006B00A6"/>
    <w:rsid w:val="006B0A99"/>
    <w:rsid w:val="006B384E"/>
    <w:rsid w:val="006B5455"/>
    <w:rsid w:val="006B745F"/>
    <w:rsid w:val="006C0D63"/>
    <w:rsid w:val="006C1226"/>
    <w:rsid w:val="006C36B8"/>
    <w:rsid w:val="006D1A06"/>
    <w:rsid w:val="006D21B4"/>
    <w:rsid w:val="006D349F"/>
    <w:rsid w:val="006E0892"/>
    <w:rsid w:val="006E357A"/>
    <w:rsid w:val="006F2E71"/>
    <w:rsid w:val="006F41C7"/>
    <w:rsid w:val="006F5094"/>
    <w:rsid w:val="006F62F8"/>
    <w:rsid w:val="006F6648"/>
    <w:rsid w:val="006F6D83"/>
    <w:rsid w:val="00700D0D"/>
    <w:rsid w:val="00706344"/>
    <w:rsid w:val="007065AE"/>
    <w:rsid w:val="00706964"/>
    <w:rsid w:val="00706C34"/>
    <w:rsid w:val="00707B5F"/>
    <w:rsid w:val="00710312"/>
    <w:rsid w:val="00710437"/>
    <w:rsid w:val="007138A2"/>
    <w:rsid w:val="00714233"/>
    <w:rsid w:val="007152DA"/>
    <w:rsid w:val="00716E12"/>
    <w:rsid w:val="00717EAF"/>
    <w:rsid w:val="007202EA"/>
    <w:rsid w:val="00720DB7"/>
    <w:rsid w:val="0072471D"/>
    <w:rsid w:val="007253F5"/>
    <w:rsid w:val="00726B08"/>
    <w:rsid w:val="00730DBA"/>
    <w:rsid w:val="007361D7"/>
    <w:rsid w:val="00736A70"/>
    <w:rsid w:val="00742F72"/>
    <w:rsid w:val="00743DE3"/>
    <w:rsid w:val="007441F0"/>
    <w:rsid w:val="00744B7F"/>
    <w:rsid w:val="007534D6"/>
    <w:rsid w:val="00753D93"/>
    <w:rsid w:val="00756BC8"/>
    <w:rsid w:val="007575DF"/>
    <w:rsid w:val="00760626"/>
    <w:rsid w:val="00760827"/>
    <w:rsid w:val="00760A85"/>
    <w:rsid w:val="00760E5B"/>
    <w:rsid w:val="00760FC3"/>
    <w:rsid w:val="00762BC0"/>
    <w:rsid w:val="00763C4B"/>
    <w:rsid w:val="00763F9B"/>
    <w:rsid w:val="0077073E"/>
    <w:rsid w:val="007736DA"/>
    <w:rsid w:val="00775239"/>
    <w:rsid w:val="00776271"/>
    <w:rsid w:val="007802D6"/>
    <w:rsid w:val="00781F42"/>
    <w:rsid w:val="007839D6"/>
    <w:rsid w:val="00785573"/>
    <w:rsid w:val="00785BEF"/>
    <w:rsid w:val="00786F8A"/>
    <w:rsid w:val="00790BB8"/>
    <w:rsid w:val="0079266A"/>
    <w:rsid w:val="0079393B"/>
    <w:rsid w:val="0079467C"/>
    <w:rsid w:val="007A1263"/>
    <w:rsid w:val="007A176F"/>
    <w:rsid w:val="007A5865"/>
    <w:rsid w:val="007A7B94"/>
    <w:rsid w:val="007B3B4B"/>
    <w:rsid w:val="007B4B32"/>
    <w:rsid w:val="007C155C"/>
    <w:rsid w:val="007C3772"/>
    <w:rsid w:val="007C6A73"/>
    <w:rsid w:val="007D6F1A"/>
    <w:rsid w:val="007E20CC"/>
    <w:rsid w:val="007E3FBB"/>
    <w:rsid w:val="007E4220"/>
    <w:rsid w:val="007E6337"/>
    <w:rsid w:val="007E7C7E"/>
    <w:rsid w:val="007F12C8"/>
    <w:rsid w:val="007F220B"/>
    <w:rsid w:val="007F2B46"/>
    <w:rsid w:val="007F2E31"/>
    <w:rsid w:val="007F3B5E"/>
    <w:rsid w:val="007F633B"/>
    <w:rsid w:val="008058CF"/>
    <w:rsid w:val="00805B4B"/>
    <w:rsid w:val="0080655B"/>
    <w:rsid w:val="008120A9"/>
    <w:rsid w:val="008203EB"/>
    <w:rsid w:val="008249B7"/>
    <w:rsid w:val="00825F21"/>
    <w:rsid w:val="00852F00"/>
    <w:rsid w:val="008538EE"/>
    <w:rsid w:val="008555E5"/>
    <w:rsid w:val="00866FB5"/>
    <w:rsid w:val="00873647"/>
    <w:rsid w:val="00873D9D"/>
    <w:rsid w:val="008744AC"/>
    <w:rsid w:val="008752EE"/>
    <w:rsid w:val="0087558B"/>
    <w:rsid w:val="0087605D"/>
    <w:rsid w:val="008824FB"/>
    <w:rsid w:val="008868F3"/>
    <w:rsid w:val="0089286B"/>
    <w:rsid w:val="00896C71"/>
    <w:rsid w:val="008A58B3"/>
    <w:rsid w:val="008A65E6"/>
    <w:rsid w:val="008B0951"/>
    <w:rsid w:val="008B0BEF"/>
    <w:rsid w:val="008B53AA"/>
    <w:rsid w:val="008B60C0"/>
    <w:rsid w:val="008B68A0"/>
    <w:rsid w:val="008C3DFB"/>
    <w:rsid w:val="008C4CA8"/>
    <w:rsid w:val="008C736C"/>
    <w:rsid w:val="008C79FC"/>
    <w:rsid w:val="008D20AB"/>
    <w:rsid w:val="008D2B30"/>
    <w:rsid w:val="008D3CB7"/>
    <w:rsid w:val="008D4847"/>
    <w:rsid w:val="008D5B82"/>
    <w:rsid w:val="008E744B"/>
    <w:rsid w:val="008F6172"/>
    <w:rsid w:val="008F7885"/>
    <w:rsid w:val="00902158"/>
    <w:rsid w:val="00905408"/>
    <w:rsid w:val="00914671"/>
    <w:rsid w:val="009153C2"/>
    <w:rsid w:val="00915D71"/>
    <w:rsid w:val="009171BA"/>
    <w:rsid w:val="00917264"/>
    <w:rsid w:val="00922455"/>
    <w:rsid w:val="00930C4A"/>
    <w:rsid w:val="009311A8"/>
    <w:rsid w:val="0093185D"/>
    <w:rsid w:val="00931F0C"/>
    <w:rsid w:val="0093260E"/>
    <w:rsid w:val="00937050"/>
    <w:rsid w:val="00937C02"/>
    <w:rsid w:val="009450FF"/>
    <w:rsid w:val="0094689A"/>
    <w:rsid w:val="00947BC6"/>
    <w:rsid w:val="0095716A"/>
    <w:rsid w:val="00962F74"/>
    <w:rsid w:val="0096479C"/>
    <w:rsid w:val="00965687"/>
    <w:rsid w:val="00965F8C"/>
    <w:rsid w:val="00967089"/>
    <w:rsid w:val="00970161"/>
    <w:rsid w:val="00970A90"/>
    <w:rsid w:val="00972596"/>
    <w:rsid w:val="009748DB"/>
    <w:rsid w:val="00974B20"/>
    <w:rsid w:val="0098017D"/>
    <w:rsid w:val="009838C5"/>
    <w:rsid w:val="009875DE"/>
    <w:rsid w:val="00990AE9"/>
    <w:rsid w:val="009914D4"/>
    <w:rsid w:val="009925E9"/>
    <w:rsid w:val="00994DDA"/>
    <w:rsid w:val="009A1C9E"/>
    <w:rsid w:val="009A2BBB"/>
    <w:rsid w:val="009A5B82"/>
    <w:rsid w:val="009A72FD"/>
    <w:rsid w:val="009A7A0C"/>
    <w:rsid w:val="009B2570"/>
    <w:rsid w:val="009B3D6A"/>
    <w:rsid w:val="009B5809"/>
    <w:rsid w:val="009C1923"/>
    <w:rsid w:val="009C2343"/>
    <w:rsid w:val="009C63C8"/>
    <w:rsid w:val="009D048F"/>
    <w:rsid w:val="009D21BD"/>
    <w:rsid w:val="009D5C55"/>
    <w:rsid w:val="009D6D61"/>
    <w:rsid w:val="009D7734"/>
    <w:rsid w:val="009D7E53"/>
    <w:rsid w:val="009E205D"/>
    <w:rsid w:val="009E44E9"/>
    <w:rsid w:val="009E77F1"/>
    <w:rsid w:val="009F08CF"/>
    <w:rsid w:val="009F200C"/>
    <w:rsid w:val="009F2EF7"/>
    <w:rsid w:val="009F597C"/>
    <w:rsid w:val="009F59A1"/>
    <w:rsid w:val="009F786B"/>
    <w:rsid w:val="00A03E2C"/>
    <w:rsid w:val="00A046C0"/>
    <w:rsid w:val="00A0476C"/>
    <w:rsid w:val="00A04B13"/>
    <w:rsid w:val="00A075CF"/>
    <w:rsid w:val="00A1242D"/>
    <w:rsid w:val="00A1277F"/>
    <w:rsid w:val="00A15B69"/>
    <w:rsid w:val="00A16087"/>
    <w:rsid w:val="00A17373"/>
    <w:rsid w:val="00A20F0C"/>
    <w:rsid w:val="00A23FC2"/>
    <w:rsid w:val="00A24D6C"/>
    <w:rsid w:val="00A24F89"/>
    <w:rsid w:val="00A25437"/>
    <w:rsid w:val="00A25F1B"/>
    <w:rsid w:val="00A26400"/>
    <w:rsid w:val="00A2777B"/>
    <w:rsid w:val="00A30F80"/>
    <w:rsid w:val="00A340F6"/>
    <w:rsid w:val="00A3448C"/>
    <w:rsid w:val="00A40627"/>
    <w:rsid w:val="00A43439"/>
    <w:rsid w:val="00A43963"/>
    <w:rsid w:val="00A43B8B"/>
    <w:rsid w:val="00A4569B"/>
    <w:rsid w:val="00A468CD"/>
    <w:rsid w:val="00A47DDA"/>
    <w:rsid w:val="00A505AE"/>
    <w:rsid w:val="00A53405"/>
    <w:rsid w:val="00A571A3"/>
    <w:rsid w:val="00A57C30"/>
    <w:rsid w:val="00A603CD"/>
    <w:rsid w:val="00A60584"/>
    <w:rsid w:val="00A630FE"/>
    <w:rsid w:val="00A64E82"/>
    <w:rsid w:val="00A71543"/>
    <w:rsid w:val="00A74037"/>
    <w:rsid w:val="00A761DC"/>
    <w:rsid w:val="00A87256"/>
    <w:rsid w:val="00A9463C"/>
    <w:rsid w:val="00A96F5E"/>
    <w:rsid w:val="00AA0F62"/>
    <w:rsid w:val="00AA18B3"/>
    <w:rsid w:val="00AA3C54"/>
    <w:rsid w:val="00AA4B8B"/>
    <w:rsid w:val="00AA68BE"/>
    <w:rsid w:val="00AB7561"/>
    <w:rsid w:val="00AC429C"/>
    <w:rsid w:val="00AD13B1"/>
    <w:rsid w:val="00AD1DF8"/>
    <w:rsid w:val="00AE02EA"/>
    <w:rsid w:val="00AE5785"/>
    <w:rsid w:val="00AE5FCD"/>
    <w:rsid w:val="00AE6935"/>
    <w:rsid w:val="00AF0138"/>
    <w:rsid w:val="00AF243D"/>
    <w:rsid w:val="00AF534E"/>
    <w:rsid w:val="00AF7605"/>
    <w:rsid w:val="00B003CF"/>
    <w:rsid w:val="00B043C6"/>
    <w:rsid w:val="00B055C4"/>
    <w:rsid w:val="00B05DB1"/>
    <w:rsid w:val="00B06110"/>
    <w:rsid w:val="00B1476D"/>
    <w:rsid w:val="00B17819"/>
    <w:rsid w:val="00B17FCC"/>
    <w:rsid w:val="00B2379D"/>
    <w:rsid w:val="00B273B9"/>
    <w:rsid w:val="00B40CD8"/>
    <w:rsid w:val="00B41EA6"/>
    <w:rsid w:val="00B4737F"/>
    <w:rsid w:val="00B50A8F"/>
    <w:rsid w:val="00B533DE"/>
    <w:rsid w:val="00B54D2F"/>
    <w:rsid w:val="00B56CE8"/>
    <w:rsid w:val="00B5757A"/>
    <w:rsid w:val="00B5759A"/>
    <w:rsid w:val="00B60C66"/>
    <w:rsid w:val="00B630A6"/>
    <w:rsid w:val="00B65AC2"/>
    <w:rsid w:val="00B73381"/>
    <w:rsid w:val="00B738AF"/>
    <w:rsid w:val="00B8002F"/>
    <w:rsid w:val="00B8288F"/>
    <w:rsid w:val="00B906CB"/>
    <w:rsid w:val="00B91EAB"/>
    <w:rsid w:val="00B91F70"/>
    <w:rsid w:val="00B94D6E"/>
    <w:rsid w:val="00BA0BF4"/>
    <w:rsid w:val="00BA1FA3"/>
    <w:rsid w:val="00BA4A26"/>
    <w:rsid w:val="00BA5F61"/>
    <w:rsid w:val="00BA6C73"/>
    <w:rsid w:val="00BB0816"/>
    <w:rsid w:val="00BB1A75"/>
    <w:rsid w:val="00BB2DF8"/>
    <w:rsid w:val="00BB6CC7"/>
    <w:rsid w:val="00BC280C"/>
    <w:rsid w:val="00BC3077"/>
    <w:rsid w:val="00BC38DD"/>
    <w:rsid w:val="00BC6803"/>
    <w:rsid w:val="00BC68A6"/>
    <w:rsid w:val="00BD450E"/>
    <w:rsid w:val="00BD76D4"/>
    <w:rsid w:val="00BE36F4"/>
    <w:rsid w:val="00BE529E"/>
    <w:rsid w:val="00BE5C75"/>
    <w:rsid w:val="00BE7299"/>
    <w:rsid w:val="00BF1E6A"/>
    <w:rsid w:val="00BF21E5"/>
    <w:rsid w:val="00BF433C"/>
    <w:rsid w:val="00BF544C"/>
    <w:rsid w:val="00C02A95"/>
    <w:rsid w:val="00C03B0E"/>
    <w:rsid w:val="00C06481"/>
    <w:rsid w:val="00C113C3"/>
    <w:rsid w:val="00C14D75"/>
    <w:rsid w:val="00C30B28"/>
    <w:rsid w:val="00C30BF7"/>
    <w:rsid w:val="00C31E41"/>
    <w:rsid w:val="00C321FD"/>
    <w:rsid w:val="00C331D6"/>
    <w:rsid w:val="00C34AD4"/>
    <w:rsid w:val="00C35001"/>
    <w:rsid w:val="00C40E45"/>
    <w:rsid w:val="00C43C49"/>
    <w:rsid w:val="00C458B9"/>
    <w:rsid w:val="00C4739C"/>
    <w:rsid w:val="00C47BDB"/>
    <w:rsid w:val="00C50068"/>
    <w:rsid w:val="00C51B36"/>
    <w:rsid w:val="00C55C00"/>
    <w:rsid w:val="00C56068"/>
    <w:rsid w:val="00C61086"/>
    <w:rsid w:val="00C62738"/>
    <w:rsid w:val="00C6687F"/>
    <w:rsid w:val="00C673E6"/>
    <w:rsid w:val="00C71C6B"/>
    <w:rsid w:val="00C71CEB"/>
    <w:rsid w:val="00C75AD8"/>
    <w:rsid w:val="00C7799E"/>
    <w:rsid w:val="00C83454"/>
    <w:rsid w:val="00C85480"/>
    <w:rsid w:val="00C85ABD"/>
    <w:rsid w:val="00C87542"/>
    <w:rsid w:val="00C87EE4"/>
    <w:rsid w:val="00C90369"/>
    <w:rsid w:val="00C90719"/>
    <w:rsid w:val="00C949D7"/>
    <w:rsid w:val="00CA328C"/>
    <w:rsid w:val="00CA46ED"/>
    <w:rsid w:val="00CB052F"/>
    <w:rsid w:val="00CB1CD9"/>
    <w:rsid w:val="00CB49D1"/>
    <w:rsid w:val="00CC7055"/>
    <w:rsid w:val="00CD2E1B"/>
    <w:rsid w:val="00CD3E5E"/>
    <w:rsid w:val="00CD6207"/>
    <w:rsid w:val="00CD62F7"/>
    <w:rsid w:val="00CE2904"/>
    <w:rsid w:val="00CE3736"/>
    <w:rsid w:val="00CE5881"/>
    <w:rsid w:val="00CF43FC"/>
    <w:rsid w:val="00CF5FF8"/>
    <w:rsid w:val="00CF6BED"/>
    <w:rsid w:val="00D01389"/>
    <w:rsid w:val="00D033F8"/>
    <w:rsid w:val="00D03935"/>
    <w:rsid w:val="00D049EC"/>
    <w:rsid w:val="00D1241E"/>
    <w:rsid w:val="00D20399"/>
    <w:rsid w:val="00D21A3C"/>
    <w:rsid w:val="00D24173"/>
    <w:rsid w:val="00D24C41"/>
    <w:rsid w:val="00D2754E"/>
    <w:rsid w:val="00D3059C"/>
    <w:rsid w:val="00D3167C"/>
    <w:rsid w:val="00D321A8"/>
    <w:rsid w:val="00D34BF0"/>
    <w:rsid w:val="00D360CA"/>
    <w:rsid w:val="00D36423"/>
    <w:rsid w:val="00D40903"/>
    <w:rsid w:val="00D422AC"/>
    <w:rsid w:val="00D42D28"/>
    <w:rsid w:val="00D431F5"/>
    <w:rsid w:val="00D47329"/>
    <w:rsid w:val="00D5405A"/>
    <w:rsid w:val="00D618D3"/>
    <w:rsid w:val="00D63EE9"/>
    <w:rsid w:val="00D64C9C"/>
    <w:rsid w:val="00D65E80"/>
    <w:rsid w:val="00D669E2"/>
    <w:rsid w:val="00D66BCE"/>
    <w:rsid w:val="00D66E7A"/>
    <w:rsid w:val="00D7523F"/>
    <w:rsid w:val="00D81012"/>
    <w:rsid w:val="00D8337C"/>
    <w:rsid w:val="00D84867"/>
    <w:rsid w:val="00D8521F"/>
    <w:rsid w:val="00D85B0B"/>
    <w:rsid w:val="00D871AD"/>
    <w:rsid w:val="00D912B6"/>
    <w:rsid w:val="00D93446"/>
    <w:rsid w:val="00D9707C"/>
    <w:rsid w:val="00DA0B6C"/>
    <w:rsid w:val="00DA5D4D"/>
    <w:rsid w:val="00DB5245"/>
    <w:rsid w:val="00DB69B7"/>
    <w:rsid w:val="00DB69DE"/>
    <w:rsid w:val="00DC12EA"/>
    <w:rsid w:val="00DC2203"/>
    <w:rsid w:val="00DC2E3B"/>
    <w:rsid w:val="00DC4D5B"/>
    <w:rsid w:val="00DD2607"/>
    <w:rsid w:val="00DD27BE"/>
    <w:rsid w:val="00DD604F"/>
    <w:rsid w:val="00DE142D"/>
    <w:rsid w:val="00DE1A55"/>
    <w:rsid w:val="00DE56F6"/>
    <w:rsid w:val="00DF16EE"/>
    <w:rsid w:val="00DF3932"/>
    <w:rsid w:val="00DF6743"/>
    <w:rsid w:val="00E067C8"/>
    <w:rsid w:val="00E10985"/>
    <w:rsid w:val="00E13E0E"/>
    <w:rsid w:val="00E14060"/>
    <w:rsid w:val="00E231DA"/>
    <w:rsid w:val="00E23857"/>
    <w:rsid w:val="00E2529F"/>
    <w:rsid w:val="00E257A4"/>
    <w:rsid w:val="00E25E1F"/>
    <w:rsid w:val="00E2725D"/>
    <w:rsid w:val="00E3097F"/>
    <w:rsid w:val="00E30B58"/>
    <w:rsid w:val="00E3241C"/>
    <w:rsid w:val="00E33E77"/>
    <w:rsid w:val="00E3767B"/>
    <w:rsid w:val="00E40671"/>
    <w:rsid w:val="00E42F3B"/>
    <w:rsid w:val="00E47270"/>
    <w:rsid w:val="00E5072F"/>
    <w:rsid w:val="00E5253F"/>
    <w:rsid w:val="00E54E69"/>
    <w:rsid w:val="00E57F55"/>
    <w:rsid w:val="00E60C8B"/>
    <w:rsid w:val="00E70D11"/>
    <w:rsid w:val="00E74671"/>
    <w:rsid w:val="00E766EC"/>
    <w:rsid w:val="00E76B04"/>
    <w:rsid w:val="00E827FB"/>
    <w:rsid w:val="00E8636E"/>
    <w:rsid w:val="00E868FD"/>
    <w:rsid w:val="00E86BA5"/>
    <w:rsid w:val="00E87ABD"/>
    <w:rsid w:val="00E92B5D"/>
    <w:rsid w:val="00E9447C"/>
    <w:rsid w:val="00EA0F45"/>
    <w:rsid w:val="00EA3949"/>
    <w:rsid w:val="00EB1F00"/>
    <w:rsid w:val="00EB4EE0"/>
    <w:rsid w:val="00EC02C7"/>
    <w:rsid w:val="00EC29D4"/>
    <w:rsid w:val="00EC3F4F"/>
    <w:rsid w:val="00EC533D"/>
    <w:rsid w:val="00ED348C"/>
    <w:rsid w:val="00ED52D8"/>
    <w:rsid w:val="00ED545B"/>
    <w:rsid w:val="00ED57B4"/>
    <w:rsid w:val="00ED6428"/>
    <w:rsid w:val="00ED6D47"/>
    <w:rsid w:val="00ED7868"/>
    <w:rsid w:val="00ED7D93"/>
    <w:rsid w:val="00EE1F26"/>
    <w:rsid w:val="00EE40D5"/>
    <w:rsid w:val="00EE556E"/>
    <w:rsid w:val="00EE7B17"/>
    <w:rsid w:val="00EF60F8"/>
    <w:rsid w:val="00EF63B2"/>
    <w:rsid w:val="00F02406"/>
    <w:rsid w:val="00F0779D"/>
    <w:rsid w:val="00F10248"/>
    <w:rsid w:val="00F10A06"/>
    <w:rsid w:val="00F13AB7"/>
    <w:rsid w:val="00F17F39"/>
    <w:rsid w:val="00F2039E"/>
    <w:rsid w:val="00F22C3B"/>
    <w:rsid w:val="00F2330C"/>
    <w:rsid w:val="00F242B1"/>
    <w:rsid w:val="00F243DC"/>
    <w:rsid w:val="00F274DA"/>
    <w:rsid w:val="00F274FF"/>
    <w:rsid w:val="00F3161E"/>
    <w:rsid w:val="00F337FA"/>
    <w:rsid w:val="00F36D96"/>
    <w:rsid w:val="00F40BC0"/>
    <w:rsid w:val="00F441DF"/>
    <w:rsid w:val="00F46853"/>
    <w:rsid w:val="00F47418"/>
    <w:rsid w:val="00F50EF7"/>
    <w:rsid w:val="00F54A2F"/>
    <w:rsid w:val="00F65E79"/>
    <w:rsid w:val="00F67325"/>
    <w:rsid w:val="00F71224"/>
    <w:rsid w:val="00F7259C"/>
    <w:rsid w:val="00F73AE0"/>
    <w:rsid w:val="00F73D64"/>
    <w:rsid w:val="00F75410"/>
    <w:rsid w:val="00F75A76"/>
    <w:rsid w:val="00F917E7"/>
    <w:rsid w:val="00F91F6F"/>
    <w:rsid w:val="00F931AB"/>
    <w:rsid w:val="00F9480A"/>
    <w:rsid w:val="00F950C9"/>
    <w:rsid w:val="00F95B88"/>
    <w:rsid w:val="00F976CD"/>
    <w:rsid w:val="00FA0CD6"/>
    <w:rsid w:val="00FA1C86"/>
    <w:rsid w:val="00FA7B06"/>
    <w:rsid w:val="00FB3A98"/>
    <w:rsid w:val="00FC4B71"/>
    <w:rsid w:val="00FC63AC"/>
    <w:rsid w:val="00FC67B7"/>
    <w:rsid w:val="00FD2E0F"/>
    <w:rsid w:val="00FD62FB"/>
    <w:rsid w:val="00FE0054"/>
    <w:rsid w:val="00FE45C0"/>
    <w:rsid w:val="00FE6FEF"/>
    <w:rsid w:val="00FE79CA"/>
    <w:rsid w:val="00FF0513"/>
    <w:rsid w:val="00FF0E31"/>
    <w:rsid w:val="00FF5A6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stroke startarrow="block" endarrow="block"/>
    </o:shapedefaults>
    <o:shapelayout v:ext="edit">
      <o:idmap v:ext="edit" data="1"/>
    </o:shapelayout>
  </w:shapeDefaults>
  <w:decimalSymbol w:val=","/>
  <w:listSeparator w:val=";"/>
  <w14:docId w14:val="5FD56647"/>
  <w15:docId w15:val="{6F7F467B-124F-4890-ACC7-2172FDE65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E231DA"/>
    <w:pPr>
      <w:spacing w:before="120"/>
      <w:jc w:val="both"/>
    </w:pPr>
    <w:rPr>
      <w:rFonts w:ascii="Cambria" w:hAnsi="Cambria"/>
      <w:sz w:val="24"/>
      <w:szCs w:val="24"/>
    </w:rPr>
  </w:style>
  <w:style w:type="paragraph" w:styleId="Nadpis1">
    <w:name w:val="heading 1"/>
    <w:basedOn w:val="Normln"/>
    <w:next w:val="Normln"/>
    <w:link w:val="Nadpis1Char"/>
    <w:uiPriority w:val="9"/>
    <w:qFormat/>
    <w:rsid w:val="000A562D"/>
    <w:pPr>
      <w:keepNext/>
      <w:numPr>
        <w:numId w:val="1"/>
      </w:numPr>
      <w:spacing w:before="600" w:after="60"/>
      <w:ind w:left="431" w:hanging="431"/>
      <w:outlineLvl w:val="0"/>
    </w:pPr>
    <w:rPr>
      <w:rFonts w:ascii="Calibri" w:hAnsi="Calibri" w:cs="Arial"/>
      <w:b/>
      <w:bCs/>
      <w:kern w:val="32"/>
      <w:sz w:val="32"/>
      <w:szCs w:val="32"/>
    </w:rPr>
  </w:style>
  <w:style w:type="paragraph" w:styleId="Nadpis2">
    <w:name w:val="heading 2"/>
    <w:basedOn w:val="Normln"/>
    <w:next w:val="Normln"/>
    <w:autoRedefine/>
    <w:qFormat/>
    <w:rsid w:val="00E257A4"/>
    <w:pPr>
      <w:keepNext/>
      <w:numPr>
        <w:ilvl w:val="1"/>
        <w:numId w:val="1"/>
      </w:numPr>
      <w:spacing w:before="240" w:after="60"/>
      <w:outlineLvl w:val="1"/>
    </w:pPr>
    <w:rPr>
      <w:rFonts w:ascii="Calibri" w:hAnsi="Calibri" w:cs="Arial"/>
      <w:b/>
      <w:bCs/>
      <w:i/>
      <w:iCs/>
      <w:sz w:val="28"/>
      <w:szCs w:val="28"/>
    </w:rPr>
  </w:style>
  <w:style w:type="paragraph" w:styleId="Nadpis3">
    <w:name w:val="heading 3"/>
    <w:basedOn w:val="Normln"/>
    <w:next w:val="Normln"/>
    <w:qFormat/>
    <w:rsid w:val="002D2817"/>
    <w:pPr>
      <w:keepNext/>
      <w:numPr>
        <w:ilvl w:val="2"/>
        <w:numId w:val="1"/>
      </w:numPr>
      <w:spacing w:before="240" w:after="60"/>
      <w:outlineLvl w:val="2"/>
    </w:pPr>
    <w:rPr>
      <w:rFonts w:cs="Arial"/>
      <w:b/>
      <w:bCs/>
      <w:sz w:val="26"/>
      <w:szCs w:val="26"/>
    </w:rPr>
  </w:style>
  <w:style w:type="paragraph" w:styleId="Nadpis4">
    <w:name w:val="heading 4"/>
    <w:basedOn w:val="Normln"/>
    <w:next w:val="Normln"/>
    <w:qFormat/>
    <w:rsid w:val="005A62F9"/>
    <w:pPr>
      <w:keepNext/>
      <w:numPr>
        <w:ilvl w:val="3"/>
        <w:numId w:val="7"/>
      </w:numPr>
      <w:spacing w:before="240" w:after="60"/>
      <w:outlineLvl w:val="3"/>
    </w:pPr>
    <w:rPr>
      <w:rFonts w:ascii="Times New Roman" w:hAnsi="Times New Roman"/>
      <w:b/>
      <w:bCs/>
      <w:sz w:val="28"/>
      <w:szCs w:val="28"/>
    </w:rPr>
  </w:style>
  <w:style w:type="paragraph" w:styleId="Nadpis5">
    <w:name w:val="heading 5"/>
    <w:basedOn w:val="Normln"/>
    <w:next w:val="Normln"/>
    <w:qFormat/>
    <w:rsid w:val="005A62F9"/>
    <w:pPr>
      <w:numPr>
        <w:ilvl w:val="4"/>
        <w:numId w:val="7"/>
      </w:numPr>
      <w:spacing w:before="240" w:after="60"/>
      <w:outlineLvl w:val="4"/>
    </w:pPr>
    <w:rPr>
      <w:b/>
      <w:bCs/>
      <w:i/>
      <w:iCs/>
      <w:sz w:val="26"/>
      <w:szCs w:val="26"/>
    </w:rPr>
  </w:style>
  <w:style w:type="paragraph" w:styleId="Nadpis6">
    <w:name w:val="heading 6"/>
    <w:basedOn w:val="Normln"/>
    <w:next w:val="Normln"/>
    <w:qFormat/>
    <w:rsid w:val="002D2817"/>
    <w:pPr>
      <w:numPr>
        <w:ilvl w:val="5"/>
        <w:numId w:val="1"/>
      </w:numPr>
      <w:spacing w:before="240" w:after="60"/>
      <w:outlineLvl w:val="5"/>
    </w:pPr>
    <w:rPr>
      <w:rFonts w:ascii="Times New Roman" w:hAnsi="Times New Roman"/>
      <w:b/>
      <w:bCs/>
      <w:sz w:val="22"/>
      <w:szCs w:val="22"/>
    </w:rPr>
  </w:style>
  <w:style w:type="paragraph" w:styleId="Nadpis7">
    <w:name w:val="heading 7"/>
    <w:basedOn w:val="Normln"/>
    <w:next w:val="Normln"/>
    <w:qFormat/>
    <w:rsid w:val="002D2817"/>
    <w:pPr>
      <w:numPr>
        <w:ilvl w:val="6"/>
        <w:numId w:val="1"/>
      </w:numPr>
      <w:spacing w:before="240" w:after="60"/>
      <w:outlineLvl w:val="6"/>
    </w:pPr>
    <w:rPr>
      <w:rFonts w:ascii="Times New Roman" w:hAnsi="Times New Roman"/>
    </w:rPr>
  </w:style>
  <w:style w:type="paragraph" w:styleId="Nadpis8">
    <w:name w:val="heading 8"/>
    <w:basedOn w:val="Normln"/>
    <w:next w:val="Normln"/>
    <w:qFormat/>
    <w:rsid w:val="002D2817"/>
    <w:pPr>
      <w:numPr>
        <w:ilvl w:val="7"/>
        <w:numId w:val="1"/>
      </w:numPr>
      <w:spacing w:before="240" w:after="60"/>
      <w:outlineLvl w:val="7"/>
    </w:pPr>
    <w:rPr>
      <w:rFonts w:ascii="Times New Roman" w:hAnsi="Times New Roman"/>
      <w:i/>
      <w:iCs/>
    </w:rPr>
  </w:style>
  <w:style w:type="paragraph" w:styleId="Nadpis9">
    <w:name w:val="heading 9"/>
    <w:basedOn w:val="Normln"/>
    <w:next w:val="Normln"/>
    <w:qFormat/>
    <w:rsid w:val="002D2817"/>
    <w:pPr>
      <w:numPr>
        <w:ilvl w:val="8"/>
        <w:numId w:val="1"/>
      </w:numPr>
      <w:spacing w:before="240" w:after="60"/>
      <w:outlineLvl w:val="8"/>
    </w:pPr>
    <w:rPr>
      <w:rFonts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E33E77"/>
    <w:pPr>
      <w:pBdr>
        <w:bottom w:val="single" w:sz="8" w:space="1" w:color="auto"/>
      </w:pBdr>
      <w:tabs>
        <w:tab w:val="center" w:pos="4536"/>
        <w:tab w:val="right" w:pos="9072"/>
      </w:tabs>
      <w:spacing w:after="120"/>
      <w:jc w:val="right"/>
    </w:pPr>
    <w:rPr>
      <w:rFonts w:ascii="Calibri" w:hAnsi="Calibri"/>
      <w:sz w:val="32"/>
      <w:szCs w:val="20"/>
    </w:rPr>
  </w:style>
  <w:style w:type="paragraph" w:styleId="Zkladntext">
    <w:name w:val="Body Text"/>
    <w:basedOn w:val="Normln"/>
    <w:rsid w:val="001A660C"/>
    <w:pPr>
      <w:widowControl w:val="0"/>
      <w:autoSpaceDE w:val="0"/>
      <w:autoSpaceDN w:val="0"/>
      <w:adjustRightInd w:val="0"/>
      <w:spacing w:line="196" w:lineRule="atLeast"/>
    </w:pPr>
    <w:rPr>
      <w:rFonts w:cs="Arial"/>
      <w:sz w:val="14"/>
      <w:szCs w:val="14"/>
    </w:rPr>
  </w:style>
  <w:style w:type="character" w:styleId="Hypertextovodkaz">
    <w:name w:val="Hyperlink"/>
    <w:basedOn w:val="Standardnpsmoodstavce"/>
    <w:uiPriority w:val="99"/>
    <w:rsid w:val="001A660C"/>
    <w:rPr>
      <w:color w:val="0000FF"/>
      <w:u w:val="single"/>
    </w:rPr>
  </w:style>
  <w:style w:type="paragraph" w:styleId="Zpat">
    <w:name w:val="footer"/>
    <w:basedOn w:val="Normln"/>
    <w:link w:val="ZpatChar"/>
    <w:uiPriority w:val="99"/>
    <w:rsid w:val="001B5E60"/>
    <w:pPr>
      <w:tabs>
        <w:tab w:val="center" w:pos="4536"/>
        <w:tab w:val="right" w:pos="9072"/>
      </w:tabs>
    </w:pPr>
  </w:style>
  <w:style w:type="numbering" w:customStyle="1" w:styleId="slaKapitol">
    <w:name w:val="Čísla Kapitol"/>
    <w:uiPriority w:val="99"/>
    <w:rsid w:val="005A62F9"/>
    <w:pPr>
      <w:numPr>
        <w:numId w:val="7"/>
      </w:numPr>
    </w:pPr>
  </w:style>
  <w:style w:type="numbering" w:customStyle="1" w:styleId="seznam-abecedn">
    <w:name w:val="seznam - abecední"/>
    <w:basedOn w:val="Bezseznamu"/>
    <w:rsid w:val="006B0A99"/>
    <w:pPr>
      <w:numPr>
        <w:numId w:val="2"/>
      </w:numPr>
    </w:pPr>
  </w:style>
  <w:style w:type="numbering" w:customStyle="1" w:styleId="selnseznam">
    <w:name w:val="Číselný seznam"/>
    <w:basedOn w:val="Bezseznamu"/>
    <w:rsid w:val="006B0A99"/>
    <w:pPr>
      <w:numPr>
        <w:numId w:val="3"/>
      </w:numPr>
    </w:pPr>
  </w:style>
  <w:style w:type="paragraph" w:styleId="Obsah1">
    <w:name w:val="toc 1"/>
    <w:basedOn w:val="Normln"/>
    <w:next w:val="Normln"/>
    <w:autoRedefine/>
    <w:uiPriority w:val="39"/>
    <w:rsid w:val="005A62F9"/>
    <w:pPr>
      <w:tabs>
        <w:tab w:val="right" w:leader="dot" w:pos="9061"/>
      </w:tabs>
      <w:jc w:val="left"/>
    </w:pPr>
    <w:rPr>
      <w:bCs/>
      <w:szCs w:val="20"/>
    </w:rPr>
  </w:style>
  <w:style w:type="paragraph" w:styleId="Obsah2">
    <w:name w:val="toc 2"/>
    <w:basedOn w:val="Normln"/>
    <w:next w:val="Normln"/>
    <w:autoRedefine/>
    <w:uiPriority w:val="39"/>
    <w:rsid w:val="00453405"/>
    <w:pPr>
      <w:spacing w:before="0"/>
      <w:jc w:val="left"/>
    </w:pPr>
    <w:rPr>
      <w:szCs w:val="20"/>
    </w:rPr>
  </w:style>
  <w:style w:type="paragraph" w:styleId="Obsah3">
    <w:name w:val="toc 3"/>
    <w:basedOn w:val="Normln"/>
    <w:next w:val="Normln"/>
    <w:autoRedefine/>
    <w:uiPriority w:val="39"/>
    <w:rsid w:val="00453405"/>
    <w:pPr>
      <w:spacing w:before="0"/>
      <w:jc w:val="left"/>
    </w:pPr>
    <w:rPr>
      <w:iCs/>
      <w:szCs w:val="20"/>
    </w:rPr>
  </w:style>
  <w:style w:type="paragraph" w:styleId="Obsah4">
    <w:name w:val="toc 4"/>
    <w:basedOn w:val="Normln"/>
    <w:next w:val="Normln"/>
    <w:autoRedefine/>
    <w:semiHidden/>
    <w:rsid w:val="00CC7055"/>
    <w:pPr>
      <w:spacing w:before="0"/>
      <w:ind w:left="720"/>
      <w:jc w:val="left"/>
    </w:pPr>
    <w:rPr>
      <w:sz w:val="18"/>
      <w:szCs w:val="18"/>
    </w:rPr>
  </w:style>
  <w:style w:type="paragraph" w:styleId="Obsah5">
    <w:name w:val="toc 5"/>
    <w:basedOn w:val="Normln"/>
    <w:next w:val="Normln"/>
    <w:autoRedefine/>
    <w:semiHidden/>
    <w:rsid w:val="00CC7055"/>
    <w:pPr>
      <w:spacing w:before="0"/>
      <w:ind w:left="960"/>
      <w:jc w:val="left"/>
    </w:pPr>
    <w:rPr>
      <w:sz w:val="18"/>
      <w:szCs w:val="18"/>
    </w:rPr>
  </w:style>
  <w:style w:type="paragraph" w:styleId="Obsah6">
    <w:name w:val="toc 6"/>
    <w:basedOn w:val="Normln"/>
    <w:next w:val="Normln"/>
    <w:autoRedefine/>
    <w:semiHidden/>
    <w:rsid w:val="00CC7055"/>
    <w:pPr>
      <w:spacing w:before="0"/>
      <w:ind w:left="1200"/>
      <w:jc w:val="left"/>
    </w:pPr>
    <w:rPr>
      <w:sz w:val="18"/>
      <w:szCs w:val="18"/>
    </w:rPr>
  </w:style>
  <w:style w:type="paragraph" w:styleId="Obsah7">
    <w:name w:val="toc 7"/>
    <w:basedOn w:val="Normln"/>
    <w:next w:val="Normln"/>
    <w:autoRedefine/>
    <w:semiHidden/>
    <w:rsid w:val="00CC7055"/>
    <w:pPr>
      <w:spacing w:before="0"/>
      <w:ind w:left="1440"/>
      <w:jc w:val="left"/>
    </w:pPr>
    <w:rPr>
      <w:sz w:val="18"/>
      <w:szCs w:val="18"/>
    </w:rPr>
  </w:style>
  <w:style w:type="paragraph" w:styleId="Obsah8">
    <w:name w:val="toc 8"/>
    <w:basedOn w:val="Normln"/>
    <w:next w:val="Normln"/>
    <w:autoRedefine/>
    <w:semiHidden/>
    <w:rsid w:val="00CC7055"/>
    <w:pPr>
      <w:spacing w:before="0"/>
      <w:ind w:left="1680"/>
      <w:jc w:val="left"/>
    </w:pPr>
    <w:rPr>
      <w:sz w:val="18"/>
      <w:szCs w:val="18"/>
    </w:rPr>
  </w:style>
  <w:style w:type="paragraph" w:styleId="Obsah9">
    <w:name w:val="toc 9"/>
    <w:basedOn w:val="Normln"/>
    <w:next w:val="Normln"/>
    <w:autoRedefine/>
    <w:semiHidden/>
    <w:rsid w:val="00CC7055"/>
    <w:pPr>
      <w:spacing w:before="0"/>
      <w:ind w:left="1920"/>
      <w:jc w:val="left"/>
    </w:pPr>
    <w:rPr>
      <w:sz w:val="18"/>
      <w:szCs w:val="18"/>
    </w:rPr>
  </w:style>
  <w:style w:type="paragraph" w:customStyle="1" w:styleId="Zdroj">
    <w:name w:val="Zdroj"/>
    <w:basedOn w:val="Sta"/>
    <w:qFormat/>
    <w:rsid w:val="005561FB"/>
    <w:pPr>
      <w:numPr>
        <w:numId w:val="5"/>
      </w:numPr>
      <w:ind w:left="567" w:hanging="567"/>
      <w:jc w:val="left"/>
    </w:pPr>
  </w:style>
  <w:style w:type="character" w:customStyle="1" w:styleId="Autor">
    <w:name w:val="Autor"/>
    <w:basedOn w:val="Standardnpsmoodstavce"/>
    <w:qFormat/>
    <w:rsid w:val="0022273D"/>
    <w:rPr>
      <w:smallCaps/>
    </w:rPr>
  </w:style>
  <w:style w:type="character" w:customStyle="1" w:styleId="Nzevdla">
    <w:name w:val="Název díla"/>
    <w:basedOn w:val="Standardnpsmoodstavce"/>
    <w:qFormat/>
    <w:rsid w:val="0022273D"/>
    <w:rPr>
      <w:i/>
    </w:rPr>
  </w:style>
  <w:style w:type="table" w:styleId="Mkatabulky">
    <w:name w:val="Table Grid"/>
    <w:basedOn w:val="Normlntabulka"/>
    <w:rsid w:val="00D66BC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bubliny">
    <w:name w:val="Balloon Text"/>
    <w:basedOn w:val="Normln"/>
    <w:link w:val="TextbublinyChar"/>
    <w:rsid w:val="0059226A"/>
    <w:pPr>
      <w:spacing w:before="0"/>
    </w:pPr>
    <w:rPr>
      <w:rFonts w:ascii="Tahoma" w:hAnsi="Tahoma" w:cs="Tahoma"/>
      <w:sz w:val="16"/>
      <w:szCs w:val="16"/>
    </w:rPr>
  </w:style>
  <w:style w:type="character" w:customStyle="1" w:styleId="TextbublinyChar">
    <w:name w:val="Text bubliny Char"/>
    <w:basedOn w:val="Standardnpsmoodstavce"/>
    <w:link w:val="Textbubliny"/>
    <w:rsid w:val="0059226A"/>
    <w:rPr>
      <w:rFonts w:ascii="Tahoma" w:hAnsi="Tahoma" w:cs="Tahoma"/>
      <w:sz w:val="16"/>
      <w:szCs w:val="16"/>
    </w:rPr>
  </w:style>
  <w:style w:type="paragraph" w:customStyle="1" w:styleId="InformaceTitulnstrany">
    <w:name w:val="Informace Titulní strany"/>
    <w:basedOn w:val="Normln"/>
    <w:qFormat/>
    <w:rsid w:val="00B003CF"/>
    <w:pPr>
      <w:tabs>
        <w:tab w:val="right" w:pos="2127"/>
        <w:tab w:val="left" w:pos="2552"/>
      </w:tabs>
    </w:pPr>
    <w:rPr>
      <w:rFonts w:ascii="Calibri" w:hAnsi="Calibri" w:cs="Calibri"/>
    </w:rPr>
  </w:style>
  <w:style w:type="character" w:styleId="Zstupntext">
    <w:name w:val="Placeholder Text"/>
    <w:basedOn w:val="Standardnpsmoodstavce"/>
    <w:uiPriority w:val="99"/>
    <w:semiHidden/>
    <w:rsid w:val="007253F5"/>
    <w:rPr>
      <w:color w:val="808080"/>
    </w:rPr>
  </w:style>
  <w:style w:type="paragraph" w:customStyle="1" w:styleId="Pkladkdu">
    <w:name w:val="Příklad kódu"/>
    <w:basedOn w:val="Normln"/>
    <w:qFormat/>
    <w:rsid w:val="0054695E"/>
    <w:pPr>
      <w:pBdr>
        <w:top w:val="dashSmallGap" w:sz="4" w:space="1" w:color="auto"/>
        <w:bottom w:val="dashSmallGap" w:sz="4" w:space="1" w:color="auto"/>
      </w:pBdr>
      <w:ind w:left="567" w:right="567"/>
      <w:jc w:val="left"/>
    </w:pPr>
    <w:rPr>
      <w:rFonts w:ascii="Consolas" w:hAnsi="Consolas"/>
    </w:rPr>
  </w:style>
  <w:style w:type="paragraph" w:customStyle="1" w:styleId="Sta">
    <w:name w:val="Stať"/>
    <w:basedOn w:val="Normln"/>
    <w:qFormat/>
    <w:rsid w:val="00E60C8B"/>
    <w:pPr>
      <w:spacing w:line="360" w:lineRule="auto"/>
    </w:pPr>
    <w:rPr>
      <w:rFonts w:cs="Arial"/>
      <w:color w:val="000000"/>
      <w:szCs w:val="20"/>
    </w:rPr>
  </w:style>
  <w:style w:type="paragraph" w:customStyle="1" w:styleId="Podpisovdek">
    <w:name w:val="Podpisový řádek"/>
    <w:basedOn w:val="Normln"/>
    <w:rsid w:val="005A77CC"/>
    <w:pPr>
      <w:tabs>
        <w:tab w:val="left" w:pos="5103"/>
        <w:tab w:val="left" w:leader="dot" w:pos="7938"/>
      </w:tabs>
      <w:spacing w:before="360"/>
    </w:pPr>
    <w:rPr>
      <w:szCs w:val="20"/>
    </w:rPr>
  </w:style>
  <w:style w:type="paragraph" w:customStyle="1" w:styleId="Nezaazovannadpis">
    <w:name w:val="Nezařazovaný nadpis"/>
    <w:next w:val="Sta"/>
    <w:autoRedefine/>
    <w:qFormat/>
    <w:rsid w:val="00E60C8B"/>
    <w:pPr>
      <w:keepNext/>
      <w:keepLines/>
      <w:spacing w:before="400" w:after="120" w:line="360" w:lineRule="auto"/>
    </w:pPr>
    <w:rPr>
      <w:rFonts w:ascii="Calibri" w:hAnsi="Calibri" w:cs="Arial"/>
      <w:b/>
      <w:bCs/>
      <w:kern w:val="32"/>
      <w:sz w:val="40"/>
      <w:szCs w:val="32"/>
    </w:rPr>
  </w:style>
  <w:style w:type="paragraph" w:customStyle="1" w:styleId="Jmnopodpodpisovmdkem">
    <w:name w:val="Jméno pod podpisovým řádkem"/>
    <w:basedOn w:val="Normln"/>
    <w:next w:val="Sta"/>
    <w:qFormat/>
    <w:rsid w:val="00CB1CD9"/>
    <w:pPr>
      <w:tabs>
        <w:tab w:val="center" w:pos="6521"/>
      </w:tabs>
      <w:spacing w:before="0" w:after="120"/>
    </w:pPr>
    <w:rPr>
      <w:bCs/>
    </w:rPr>
  </w:style>
  <w:style w:type="paragraph" w:customStyle="1" w:styleId="Sekce">
    <w:name w:val="Sekce"/>
    <w:basedOn w:val="Nezaazovannadpis"/>
    <w:next w:val="Sta"/>
    <w:qFormat/>
    <w:rsid w:val="00CB1CD9"/>
    <w:pPr>
      <w:pageBreakBefore/>
    </w:pPr>
  </w:style>
  <w:style w:type="paragraph" w:styleId="Nadpisobsahu">
    <w:name w:val="TOC Heading"/>
    <w:basedOn w:val="Sekce"/>
    <w:next w:val="Normln"/>
    <w:uiPriority w:val="39"/>
    <w:qFormat/>
    <w:rsid w:val="003635F8"/>
    <w:pPr>
      <w:spacing w:after="0" w:line="276" w:lineRule="auto"/>
    </w:pPr>
    <w:rPr>
      <w:rFonts w:cs="Times New Roman"/>
      <w:kern w:val="0"/>
      <w:szCs w:val="28"/>
      <w:lang w:eastAsia="en-US"/>
    </w:rPr>
  </w:style>
  <w:style w:type="paragraph" w:customStyle="1" w:styleId="Neslovankapitola">
    <w:name w:val="Nečíslovaná kapitola"/>
    <w:basedOn w:val="Sekce"/>
    <w:next w:val="Sta"/>
    <w:autoRedefine/>
    <w:qFormat/>
    <w:rsid w:val="004F5DCD"/>
    <w:pPr>
      <w:outlineLvl w:val="0"/>
    </w:pPr>
  </w:style>
  <w:style w:type="paragraph" w:customStyle="1" w:styleId="Kapitola">
    <w:name w:val="Kapitola"/>
    <w:basedOn w:val="Neslovankapitola"/>
    <w:next w:val="Sta"/>
    <w:autoRedefine/>
    <w:qFormat/>
    <w:rsid w:val="00367B3F"/>
    <w:pPr>
      <w:numPr>
        <w:numId w:val="7"/>
      </w:numPr>
      <w:spacing w:before="120"/>
    </w:pPr>
  </w:style>
  <w:style w:type="paragraph" w:customStyle="1" w:styleId="Podkapitola">
    <w:name w:val="Podkapitola"/>
    <w:next w:val="Sta"/>
    <w:autoRedefine/>
    <w:qFormat/>
    <w:rsid w:val="005A62F9"/>
    <w:pPr>
      <w:keepNext/>
      <w:numPr>
        <w:ilvl w:val="1"/>
        <w:numId w:val="7"/>
      </w:numPr>
      <w:tabs>
        <w:tab w:val="left" w:pos="4111"/>
      </w:tabs>
      <w:spacing w:before="320" w:after="120" w:line="360" w:lineRule="auto"/>
      <w:outlineLvl w:val="1"/>
    </w:pPr>
    <w:rPr>
      <w:rFonts w:ascii="Calibri" w:hAnsi="Calibri" w:cs="Arial"/>
      <w:b/>
      <w:bCs/>
      <w:kern w:val="32"/>
      <w:sz w:val="32"/>
      <w:szCs w:val="24"/>
    </w:rPr>
  </w:style>
  <w:style w:type="paragraph" w:customStyle="1" w:styleId="Podpodkapitola">
    <w:name w:val="Podpodkapitola"/>
    <w:next w:val="Sta"/>
    <w:autoRedefine/>
    <w:qFormat/>
    <w:rsid w:val="005A62F9"/>
    <w:pPr>
      <w:keepNext/>
      <w:numPr>
        <w:ilvl w:val="2"/>
        <w:numId w:val="7"/>
      </w:numPr>
      <w:spacing w:before="240" w:line="360" w:lineRule="auto"/>
      <w:outlineLvl w:val="2"/>
    </w:pPr>
    <w:rPr>
      <w:rFonts w:ascii="Calibri" w:hAnsi="Calibri"/>
      <w:b/>
      <w:sz w:val="24"/>
      <w:szCs w:val="24"/>
    </w:rPr>
  </w:style>
  <w:style w:type="character" w:customStyle="1" w:styleId="ZhlavChar">
    <w:name w:val="Záhlaví Char"/>
    <w:basedOn w:val="Standardnpsmoodstavce"/>
    <w:link w:val="Zhlav"/>
    <w:uiPriority w:val="99"/>
    <w:rsid w:val="00E33E77"/>
    <w:rPr>
      <w:rFonts w:ascii="Calibri" w:hAnsi="Calibri"/>
      <w:sz w:val="32"/>
    </w:rPr>
  </w:style>
  <w:style w:type="character" w:customStyle="1" w:styleId="ZpatChar">
    <w:name w:val="Zápatí Char"/>
    <w:basedOn w:val="Standardnpsmoodstavce"/>
    <w:link w:val="Zpat"/>
    <w:uiPriority w:val="99"/>
    <w:rsid w:val="00E33E77"/>
    <w:rPr>
      <w:rFonts w:ascii="Cambria" w:hAnsi="Cambria"/>
      <w:sz w:val="24"/>
      <w:szCs w:val="24"/>
    </w:rPr>
  </w:style>
  <w:style w:type="numbering" w:customStyle="1" w:styleId="seznam-odrky">
    <w:name w:val="seznam - odrážky"/>
    <w:basedOn w:val="Bezseznamu"/>
    <w:rsid w:val="000203DC"/>
    <w:pPr>
      <w:numPr>
        <w:numId w:val="4"/>
      </w:numPr>
    </w:pPr>
  </w:style>
  <w:style w:type="paragraph" w:customStyle="1" w:styleId="Ploha">
    <w:name w:val="Příloha"/>
    <w:basedOn w:val="Neslovankapitola"/>
    <w:next w:val="Sta"/>
    <w:qFormat/>
    <w:rsid w:val="00A30F80"/>
    <w:pPr>
      <w:numPr>
        <w:numId w:val="6"/>
      </w:numPr>
      <w:ind w:left="567" w:hanging="567"/>
    </w:pPr>
  </w:style>
  <w:style w:type="character" w:styleId="Sledovanodkaz">
    <w:name w:val="FollowedHyperlink"/>
    <w:basedOn w:val="Standardnpsmoodstavce"/>
    <w:rsid w:val="00E231DA"/>
    <w:rPr>
      <w:color w:val="800080" w:themeColor="followedHyperlink"/>
      <w:u w:val="single"/>
    </w:rPr>
  </w:style>
  <w:style w:type="numbering" w:customStyle="1" w:styleId="seznam-slovan">
    <w:name w:val="seznam - číslovaný"/>
    <w:basedOn w:val="Bezseznamu"/>
    <w:rsid w:val="000203DC"/>
    <w:pPr>
      <w:numPr>
        <w:numId w:val="13"/>
      </w:numPr>
    </w:pPr>
  </w:style>
  <w:style w:type="character" w:customStyle="1" w:styleId="Nadpis1Char">
    <w:name w:val="Nadpis 1 Char"/>
    <w:basedOn w:val="Standardnpsmoodstavce"/>
    <w:link w:val="Nadpis1"/>
    <w:uiPriority w:val="9"/>
    <w:rsid w:val="001D7BF6"/>
    <w:rPr>
      <w:rFonts w:ascii="Calibri" w:hAnsi="Calibri" w:cs="Arial"/>
      <w:b/>
      <w:bCs/>
      <w:kern w:val="32"/>
      <w:sz w:val="32"/>
      <w:szCs w:val="32"/>
    </w:rPr>
  </w:style>
  <w:style w:type="paragraph" w:styleId="Bibliografie">
    <w:name w:val="Bibliography"/>
    <w:basedOn w:val="Normln"/>
    <w:next w:val="Normln"/>
    <w:uiPriority w:val="37"/>
    <w:unhideWhenUsed/>
    <w:rsid w:val="001D7BF6"/>
  </w:style>
  <w:style w:type="paragraph" w:styleId="Podnadpis">
    <w:name w:val="Subtitle"/>
    <w:basedOn w:val="Normln"/>
    <w:next w:val="Normln"/>
    <w:link w:val="PodnadpisChar"/>
    <w:qFormat/>
    <w:rsid w:val="00790B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PodnadpisChar">
    <w:name w:val="Podnadpis Char"/>
    <w:basedOn w:val="Standardnpsmoodstavce"/>
    <w:link w:val="Podnadpis"/>
    <w:rsid w:val="00790BB8"/>
    <w:rPr>
      <w:rFonts w:asciiTheme="minorHAnsi" w:eastAsiaTheme="minorEastAsia" w:hAnsiTheme="minorHAnsi" w:cstheme="minorBidi"/>
      <w:color w:val="5A5A5A" w:themeColor="text1" w:themeTint="A5"/>
      <w:spacing w:val="15"/>
      <w:sz w:val="22"/>
      <w:szCs w:val="22"/>
    </w:rPr>
  </w:style>
  <w:style w:type="paragraph" w:styleId="Titulek">
    <w:name w:val="caption"/>
    <w:basedOn w:val="Normln"/>
    <w:next w:val="Normln"/>
    <w:unhideWhenUsed/>
    <w:qFormat/>
    <w:rsid w:val="00B533DE"/>
    <w:pPr>
      <w:spacing w:before="0" w:after="200"/>
    </w:pPr>
    <w:rPr>
      <w:i/>
      <w:iCs/>
      <w:color w:val="1F497D" w:themeColor="text2"/>
      <w:sz w:val="18"/>
      <w:szCs w:val="18"/>
    </w:rPr>
  </w:style>
  <w:style w:type="paragraph" w:styleId="Seznamobrzk">
    <w:name w:val="table of figures"/>
    <w:basedOn w:val="Normln"/>
    <w:next w:val="Normln"/>
    <w:uiPriority w:val="99"/>
    <w:unhideWhenUsed/>
    <w:rsid w:val="00B53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0215">
      <w:bodyDiv w:val="1"/>
      <w:marLeft w:val="0"/>
      <w:marRight w:val="0"/>
      <w:marTop w:val="0"/>
      <w:marBottom w:val="0"/>
      <w:divBdr>
        <w:top w:val="none" w:sz="0" w:space="0" w:color="auto"/>
        <w:left w:val="none" w:sz="0" w:space="0" w:color="auto"/>
        <w:bottom w:val="none" w:sz="0" w:space="0" w:color="auto"/>
        <w:right w:val="none" w:sz="0" w:space="0" w:color="auto"/>
      </w:divBdr>
    </w:div>
    <w:div w:id="104274849">
      <w:bodyDiv w:val="1"/>
      <w:marLeft w:val="0"/>
      <w:marRight w:val="0"/>
      <w:marTop w:val="0"/>
      <w:marBottom w:val="0"/>
      <w:divBdr>
        <w:top w:val="none" w:sz="0" w:space="0" w:color="auto"/>
        <w:left w:val="none" w:sz="0" w:space="0" w:color="auto"/>
        <w:bottom w:val="none" w:sz="0" w:space="0" w:color="auto"/>
        <w:right w:val="none" w:sz="0" w:space="0" w:color="auto"/>
      </w:divBdr>
    </w:div>
    <w:div w:id="318387168">
      <w:bodyDiv w:val="1"/>
      <w:marLeft w:val="0"/>
      <w:marRight w:val="0"/>
      <w:marTop w:val="0"/>
      <w:marBottom w:val="0"/>
      <w:divBdr>
        <w:top w:val="none" w:sz="0" w:space="0" w:color="auto"/>
        <w:left w:val="none" w:sz="0" w:space="0" w:color="auto"/>
        <w:bottom w:val="none" w:sz="0" w:space="0" w:color="auto"/>
        <w:right w:val="none" w:sz="0" w:space="0" w:color="auto"/>
      </w:divBdr>
    </w:div>
    <w:div w:id="346296821">
      <w:bodyDiv w:val="1"/>
      <w:marLeft w:val="0"/>
      <w:marRight w:val="0"/>
      <w:marTop w:val="0"/>
      <w:marBottom w:val="0"/>
      <w:divBdr>
        <w:top w:val="none" w:sz="0" w:space="0" w:color="auto"/>
        <w:left w:val="none" w:sz="0" w:space="0" w:color="auto"/>
        <w:bottom w:val="none" w:sz="0" w:space="0" w:color="auto"/>
        <w:right w:val="none" w:sz="0" w:space="0" w:color="auto"/>
      </w:divBdr>
    </w:div>
    <w:div w:id="510416680">
      <w:bodyDiv w:val="1"/>
      <w:marLeft w:val="0"/>
      <w:marRight w:val="0"/>
      <w:marTop w:val="0"/>
      <w:marBottom w:val="0"/>
      <w:divBdr>
        <w:top w:val="none" w:sz="0" w:space="0" w:color="auto"/>
        <w:left w:val="none" w:sz="0" w:space="0" w:color="auto"/>
        <w:bottom w:val="none" w:sz="0" w:space="0" w:color="auto"/>
        <w:right w:val="none" w:sz="0" w:space="0" w:color="auto"/>
      </w:divBdr>
    </w:div>
    <w:div w:id="741486684">
      <w:bodyDiv w:val="1"/>
      <w:marLeft w:val="0"/>
      <w:marRight w:val="0"/>
      <w:marTop w:val="0"/>
      <w:marBottom w:val="0"/>
      <w:divBdr>
        <w:top w:val="none" w:sz="0" w:space="0" w:color="auto"/>
        <w:left w:val="none" w:sz="0" w:space="0" w:color="auto"/>
        <w:bottom w:val="none" w:sz="0" w:space="0" w:color="auto"/>
        <w:right w:val="none" w:sz="0" w:space="0" w:color="auto"/>
      </w:divBdr>
    </w:div>
    <w:div w:id="977225512">
      <w:bodyDiv w:val="1"/>
      <w:marLeft w:val="0"/>
      <w:marRight w:val="0"/>
      <w:marTop w:val="0"/>
      <w:marBottom w:val="0"/>
      <w:divBdr>
        <w:top w:val="none" w:sz="0" w:space="0" w:color="auto"/>
        <w:left w:val="none" w:sz="0" w:space="0" w:color="auto"/>
        <w:bottom w:val="none" w:sz="0" w:space="0" w:color="auto"/>
        <w:right w:val="none" w:sz="0" w:space="0" w:color="auto"/>
      </w:divBdr>
    </w:div>
    <w:div w:id="1014111794">
      <w:bodyDiv w:val="1"/>
      <w:marLeft w:val="0"/>
      <w:marRight w:val="0"/>
      <w:marTop w:val="0"/>
      <w:marBottom w:val="0"/>
      <w:divBdr>
        <w:top w:val="none" w:sz="0" w:space="0" w:color="auto"/>
        <w:left w:val="none" w:sz="0" w:space="0" w:color="auto"/>
        <w:bottom w:val="none" w:sz="0" w:space="0" w:color="auto"/>
        <w:right w:val="none" w:sz="0" w:space="0" w:color="auto"/>
      </w:divBdr>
    </w:div>
    <w:div w:id="1192569579">
      <w:bodyDiv w:val="1"/>
      <w:marLeft w:val="0"/>
      <w:marRight w:val="0"/>
      <w:marTop w:val="0"/>
      <w:marBottom w:val="0"/>
      <w:divBdr>
        <w:top w:val="none" w:sz="0" w:space="0" w:color="auto"/>
        <w:left w:val="none" w:sz="0" w:space="0" w:color="auto"/>
        <w:bottom w:val="none" w:sz="0" w:space="0" w:color="auto"/>
        <w:right w:val="none" w:sz="0" w:space="0" w:color="auto"/>
      </w:divBdr>
    </w:div>
    <w:div w:id="1254165959">
      <w:bodyDiv w:val="1"/>
      <w:marLeft w:val="0"/>
      <w:marRight w:val="0"/>
      <w:marTop w:val="0"/>
      <w:marBottom w:val="0"/>
      <w:divBdr>
        <w:top w:val="none" w:sz="0" w:space="0" w:color="auto"/>
        <w:left w:val="none" w:sz="0" w:space="0" w:color="auto"/>
        <w:bottom w:val="none" w:sz="0" w:space="0" w:color="auto"/>
        <w:right w:val="none" w:sz="0" w:space="0" w:color="auto"/>
      </w:divBdr>
    </w:div>
    <w:div w:id="1308703200">
      <w:bodyDiv w:val="1"/>
      <w:marLeft w:val="0"/>
      <w:marRight w:val="0"/>
      <w:marTop w:val="0"/>
      <w:marBottom w:val="0"/>
      <w:divBdr>
        <w:top w:val="none" w:sz="0" w:space="0" w:color="auto"/>
        <w:left w:val="none" w:sz="0" w:space="0" w:color="auto"/>
        <w:bottom w:val="none" w:sz="0" w:space="0" w:color="auto"/>
        <w:right w:val="none" w:sz="0" w:space="0" w:color="auto"/>
      </w:divBdr>
    </w:div>
    <w:div w:id="1932657809">
      <w:bodyDiv w:val="1"/>
      <w:marLeft w:val="0"/>
      <w:marRight w:val="0"/>
      <w:marTop w:val="0"/>
      <w:marBottom w:val="0"/>
      <w:divBdr>
        <w:top w:val="none" w:sz="0" w:space="0" w:color="auto"/>
        <w:left w:val="none" w:sz="0" w:space="0" w:color="auto"/>
        <w:bottom w:val="none" w:sz="0" w:space="0" w:color="auto"/>
        <w:right w:val="none" w:sz="0" w:space="0" w:color="auto"/>
      </w:divBdr>
    </w:div>
    <w:div w:id="207187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jpeg"/><Relationship Id="rId29"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footer" Target="footer5.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m\Desktop\maturitni-prace\mp-dokumentace\MP2020-Pet&#345;&#237;&#269;ek-Adam-P4-Aplikace_sou&#269;&#225;stkov&#225;_z&#225;kladn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D3BBDD31A584EA5BA7CFB7ACBB71FE2"/>
        <w:category>
          <w:name w:val="Obecné"/>
          <w:gallery w:val="placeholder"/>
        </w:category>
        <w:types>
          <w:type w:val="bbPlcHdr"/>
        </w:types>
        <w:behaviors>
          <w:behavior w:val="content"/>
        </w:behaviors>
        <w:guid w:val="{2317C9CB-4A18-4610-83D2-6CFF1668E6D3}"/>
      </w:docPartPr>
      <w:docPartBody>
        <w:p w:rsidR="00AB42FA" w:rsidRDefault="00F30C6B">
          <w:pPr>
            <w:pStyle w:val="8D3BBDD31A584EA5BA7CFB7ACBB71FE2"/>
          </w:pPr>
          <w:r w:rsidRPr="00DC335D">
            <w:rPr>
              <w:rStyle w:val="Zstupntext"/>
            </w:rPr>
            <w:t>[Autor]</w:t>
          </w:r>
        </w:p>
      </w:docPartBody>
    </w:docPart>
    <w:docPart>
      <w:docPartPr>
        <w:name w:val="1341DBEA76B84DF8B9B1B19C0F6E9D41"/>
        <w:category>
          <w:name w:val="Obecné"/>
          <w:gallery w:val="placeholder"/>
        </w:category>
        <w:types>
          <w:type w:val="bbPlcHdr"/>
        </w:types>
        <w:behaviors>
          <w:behavior w:val="content"/>
        </w:behaviors>
        <w:guid w:val="{FBF9926E-425F-4800-B4A3-C2B4428C41EC}"/>
      </w:docPartPr>
      <w:docPartBody>
        <w:p w:rsidR="00AB42FA" w:rsidRDefault="00F30C6B">
          <w:pPr>
            <w:pStyle w:val="1341DBEA76B84DF8B9B1B19C0F6E9D41"/>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0C6B"/>
    <w:rsid w:val="00154E86"/>
    <w:rsid w:val="001609EA"/>
    <w:rsid w:val="001E1711"/>
    <w:rsid w:val="00226D08"/>
    <w:rsid w:val="00305485"/>
    <w:rsid w:val="004A1458"/>
    <w:rsid w:val="004A353C"/>
    <w:rsid w:val="0055239F"/>
    <w:rsid w:val="005E07B5"/>
    <w:rsid w:val="00630728"/>
    <w:rsid w:val="00836A2B"/>
    <w:rsid w:val="00A378F9"/>
    <w:rsid w:val="00AA61F4"/>
    <w:rsid w:val="00AB42FA"/>
    <w:rsid w:val="00BE5509"/>
    <w:rsid w:val="00C21D7C"/>
    <w:rsid w:val="00C47D9E"/>
    <w:rsid w:val="00D5205D"/>
    <w:rsid w:val="00D9400A"/>
    <w:rsid w:val="00F30C6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Pr>
      <w:color w:val="808080"/>
    </w:rPr>
  </w:style>
  <w:style w:type="paragraph" w:customStyle="1" w:styleId="8D3BBDD31A584EA5BA7CFB7ACBB71FE2">
    <w:name w:val="8D3BBDD31A584EA5BA7CFB7ACBB71FE2"/>
  </w:style>
  <w:style w:type="paragraph" w:customStyle="1" w:styleId="1341DBEA76B84DF8B9B1B19C0F6E9D41">
    <w:name w:val="1341DBEA76B84DF8B9B1B19C0F6E9D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Lar20</b:Tag>
    <b:SourceType>InternetSite</b:SourceType>
    <b:Guid>{A8192595-DE51-4D17-975D-5B0A40BAC532}</b:Guid>
    <b:Author>
      <b:Author>
        <b:Corporate>Laravel</b:Corporate>
      </b:Author>
    </b:Author>
    <b:Title>Laravel dokumentace</b:Title>
    <b:ProductionCompany>Laravel</b:ProductionCompany>
    <b:Year>2020</b:Year>
    <b:Month>5</b:Month>
    <b:Day>1</b:Day>
    <b:URL>https://laravel.com/docs/</b:URL>
    <b:RefOrder>1</b:RefOrder>
  </b:Source>
  <b:Source>
    <b:Tag>Boo20</b:Tag>
    <b:SourceType>InternetSite</b:SourceType>
    <b:Guid>{16B5A745-D027-4E76-B928-4F540DB5E60E}</b:Guid>
    <b:Author>
      <b:Author>
        <b:Corporate>Bootstrap</b:Corporate>
      </b:Author>
    </b:Author>
    <b:Title>Bootstrap dokumentace</b:Title>
    <b:ProductionCompany>Bootstrap</b:ProductionCompany>
    <b:Year>2020</b:Year>
    <b:Month>5</b:Month>
    <b:Day>1</b:Day>
    <b:URL>https://getbootstrap.com/docs/</b:URL>
    <b:RefOrder>2</b:RefOrder>
  </b:Source>
  <b:Source>
    <b:Tag>Spr20</b:Tag>
    <b:SourceType>InternetSite</b:SourceType>
    <b:Guid>{08FCCEB5-7CE4-4E78-A214-CE4CF6B359C7}</b:Guid>
    <b:Author>
      <b:Author>
        <b:Corporate>SpryMedia Ltd.</b:Corporate>
      </b:Author>
    </b:Author>
    <b:Title>Datatables dokumentace</b:Title>
    <b:Year>2020</b:Year>
    <b:Month>5</b:Month>
    <b:Day>1</b:Day>
    <b:URL>https://datatables.net/manual/</b:URL>
    <b:RefOrder>3</b:RefOrder>
  </b:Source>
  <b:Source>
    <b:Tag>Fon20</b:Tag>
    <b:SourceType>InternetSite</b:SourceType>
    <b:Guid>{C0197FA2-76A7-4752-9BD1-7ED6C97955AA}</b:Guid>
    <b:Author>
      <b:Author>
        <b:Corporate>Font Awesome</b:Corporate>
      </b:Author>
    </b:Author>
    <b:Title>Font Awesome - seznam ikon</b:Title>
    <b:Year>2020</b:Year>
    <b:Month>5</b:Month>
    <b:Day>1</b:Day>
    <b:URL>https://fontawesome.com/v4.7.0/</b:URL>
    <b:RefOrder>4</b:RefOrder>
  </b:Source>
  <b:Source>
    <b:Tag>Ora20</b:Tag>
    <b:SourceType>InternetSite</b:SourceType>
    <b:Guid>{4604379D-7C0C-480E-B718-F6228C5C9539}</b:Guid>
    <b:Title>MySQL dokumentace</b:Title>
    <b:Year>2020</b:Year>
    <b:Author>
      <b:Author>
        <b:Corporate>Oracle Corporation</b:Corporate>
      </b:Author>
    </b:Author>
    <b:Month>5</b:Month>
    <b:Day>1</b:Day>
    <b:URL>https://dev.mysql.com/doc/</b:URL>
    <b:RefOrder>5</b:RefOrder>
  </b:Source>
</b:Sources>
</file>

<file path=customXml/itemProps1.xml><?xml version="1.0" encoding="utf-8"?>
<ds:datastoreItem xmlns:ds="http://schemas.openxmlformats.org/officeDocument/2006/customXml" ds:itemID="{07D207A0-1476-4F0E-ACB2-E554EFB9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MP2020-Petříček-Adam-P4-Aplikace_součástková_základna.dotx</Template>
  <TotalTime>2926</TotalTime>
  <Pages>35</Pages>
  <Words>5355</Words>
  <Characters>31598</Characters>
  <Application>Microsoft Office Word</Application>
  <DocSecurity>0</DocSecurity>
  <Lines>263</Lines>
  <Paragraphs>73</Paragraphs>
  <ScaleCrop>false</ScaleCrop>
  <HeadingPairs>
    <vt:vector size="2" baseType="variant">
      <vt:variant>
        <vt:lpstr>Název</vt:lpstr>
      </vt:variant>
      <vt:variant>
        <vt:i4>1</vt:i4>
      </vt:variant>
    </vt:vector>
  </HeadingPairs>
  <TitlesOfParts>
    <vt:vector size="1" baseType="lpstr">
      <vt:lpstr>APLIKACE SOUČÁSTKOVÁ ZÁKLADNA</vt:lpstr>
    </vt:vector>
  </TitlesOfParts>
  <Company>SPŠSE a VOŠ</Company>
  <LinksUpToDate>false</LinksUpToDate>
  <CharactersWithSpaces>36880</CharactersWithSpaces>
  <SharedDoc>false</SharedDoc>
  <HLinks>
    <vt:vector size="72" baseType="variant">
      <vt:variant>
        <vt:i4>4325407</vt:i4>
      </vt:variant>
      <vt:variant>
        <vt:i4>72</vt:i4>
      </vt:variant>
      <vt:variant>
        <vt:i4>0</vt:i4>
      </vt:variant>
      <vt:variant>
        <vt:i4>5</vt:i4>
      </vt:variant>
      <vt:variant>
        <vt:lpwstr>http://cs.wikipedia.org/w/index.php?title=St%C5%99edn%C3%AD_pr%C5%AFmyslov%C3%A1_%C5%A1kola_strojn%C3%AD_a_elektrotechnick%C3%A1_a_Vy%C5%A1%C5%A1%C3%AD_odborn%C3%A1_%C5%A1kola_Liberec&amp;oldid=5808505</vt:lpwstr>
      </vt:variant>
      <vt:variant>
        <vt:lpwstr/>
      </vt:variant>
      <vt:variant>
        <vt:i4>1769527</vt:i4>
      </vt:variant>
      <vt:variant>
        <vt:i4>65</vt:i4>
      </vt:variant>
      <vt:variant>
        <vt:i4>0</vt:i4>
      </vt:variant>
      <vt:variant>
        <vt:i4>5</vt:i4>
      </vt:variant>
      <vt:variant>
        <vt:lpwstr/>
      </vt:variant>
      <vt:variant>
        <vt:lpwstr>_Toc286558690</vt:lpwstr>
      </vt:variant>
      <vt:variant>
        <vt:i4>1703991</vt:i4>
      </vt:variant>
      <vt:variant>
        <vt:i4>59</vt:i4>
      </vt:variant>
      <vt:variant>
        <vt:i4>0</vt:i4>
      </vt:variant>
      <vt:variant>
        <vt:i4>5</vt:i4>
      </vt:variant>
      <vt:variant>
        <vt:lpwstr/>
      </vt:variant>
      <vt:variant>
        <vt:lpwstr>_Toc286558689</vt:lpwstr>
      </vt:variant>
      <vt:variant>
        <vt:i4>1703991</vt:i4>
      </vt:variant>
      <vt:variant>
        <vt:i4>53</vt:i4>
      </vt:variant>
      <vt:variant>
        <vt:i4>0</vt:i4>
      </vt:variant>
      <vt:variant>
        <vt:i4>5</vt:i4>
      </vt:variant>
      <vt:variant>
        <vt:lpwstr/>
      </vt:variant>
      <vt:variant>
        <vt:lpwstr>_Toc286558688</vt:lpwstr>
      </vt:variant>
      <vt:variant>
        <vt:i4>1703991</vt:i4>
      </vt:variant>
      <vt:variant>
        <vt:i4>47</vt:i4>
      </vt:variant>
      <vt:variant>
        <vt:i4>0</vt:i4>
      </vt:variant>
      <vt:variant>
        <vt:i4>5</vt:i4>
      </vt:variant>
      <vt:variant>
        <vt:lpwstr/>
      </vt:variant>
      <vt:variant>
        <vt:lpwstr>_Toc286558687</vt:lpwstr>
      </vt:variant>
      <vt:variant>
        <vt:i4>1703991</vt:i4>
      </vt:variant>
      <vt:variant>
        <vt:i4>41</vt:i4>
      </vt:variant>
      <vt:variant>
        <vt:i4>0</vt:i4>
      </vt:variant>
      <vt:variant>
        <vt:i4>5</vt:i4>
      </vt:variant>
      <vt:variant>
        <vt:lpwstr/>
      </vt:variant>
      <vt:variant>
        <vt:lpwstr>_Toc286558686</vt:lpwstr>
      </vt:variant>
      <vt:variant>
        <vt:i4>1703991</vt:i4>
      </vt:variant>
      <vt:variant>
        <vt:i4>35</vt:i4>
      </vt:variant>
      <vt:variant>
        <vt:i4>0</vt:i4>
      </vt:variant>
      <vt:variant>
        <vt:i4>5</vt:i4>
      </vt:variant>
      <vt:variant>
        <vt:lpwstr/>
      </vt:variant>
      <vt:variant>
        <vt:lpwstr>_Toc286558685</vt:lpwstr>
      </vt:variant>
      <vt:variant>
        <vt:i4>1703991</vt:i4>
      </vt:variant>
      <vt:variant>
        <vt:i4>29</vt:i4>
      </vt:variant>
      <vt:variant>
        <vt:i4>0</vt:i4>
      </vt:variant>
      <vt:variant>
        <vt:i4>5</vt:i4>
      </vt:variant>
      <vt:variant>
        <vt:lpwstr/>
      </vt:variant>
      <vt:variant>
        <vt:lpwstr>_Toc286558684</vt:lpwstr>
      </vt:variant>
      <vt:variant>
        <vt:i4>1703991</vt:i4>
      </vt:variant>
      <vt:variant>
        <vt:i4>23</vt:i4>
      </vt:variant>
      <vt:variant>
        <vt:i4>0</vt:i4>
      </vt:variant>
      <vt:variant>
        <vt:i4>5</vt:i4>
      </vt:variant>
      <vt:variant>
        <vt:lpwstr/>
      </vt:variant>
      <vt:variant>
        <vt:lpwstr>_Toc286558683</vt:lpwstr>
      </vt:variant>
      <vt:variant>
        <vt:i4>1703991</vt:i4>
      </vt:variant>
      <vt:variant>
        <vt:i4>17</vt:i4>
      </vt:variant>
      <vt:variant>
        <vt:i4>0</vt:i4>
      </vt:variant>
      <vt:variant>
        <vt:i4>5</vt:i4>
      </vt:variant>
      <vt:variant>
        <vt:lpwstr/>
      </vt:variant>
      <vt:variant>
        <vt:lpwstr>_Toc286558682</vt:lpwstr>
      </vt:variant>
      <vt:variant>
        <vt:i4>1703991</vt:i4>
      </vt:variant>
      <vt:variant>
        <vt:i4>11</vt:i4>
      </vt:variant>
      <vt:variant>
        <vt:i4>0</vt:i4>
      </vt:variant>
      <vt:variant>
        <vt:i4>5</vt:i4>
      </vt:variant>
      <vt:variant>
        <vt:lpwstr/>
      </vt:variant>
      <vt:variant>
        <vt:lpwstr>_Toc286558681</vt:lpwstr>
      </vt:variant>
      <vt:variant>
        <vt:i4>1703991</vt:i4>
      </vt:variant>
      <vt:variant>
        <vt:i4>5</vt:i4>
      </vt:variant>
      <vt:variant>
        <vt:i4>0</vt:i4>
      </vt:variant>
      <vt:variant>
        <vt:i4>5</vt:i4>
      </vt:variant>
      <vt:variant>
        <vt:lpwstr/>
      </vt:variant>
      <vt:variant>
        <vt:lpwstr>_Toc286558680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APLIKACE SOUČÁSTKOVÁ ZÁKLADNA</dc:title>
  <dc:creator>Adam Petříček</dc:creator>
  <cp:lastModifiedBy>Petříček Adam</cp:lastModifiedBy>
  <cp:revision>599</cp:revision>
  <cp:lastPrinted>2021-03-21T13:36:00Z</cp:lastPrinted>
  <dcterms:created xsi:type="dcterms:W3CDTF">2021-01-30T18:20:00Z</dcterms:created>
  <dcterms:modified xsi:type="dcterms:W3CDTF">2021-03-21T13:36:00Z</dcterms:modified>
</cp:coreProperties>
</file>